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49"/>
        <w:gridCol w:w="627"/>
        <w:gridCol w:w="1777"/>
        <w:gridCol w:w="1203"/>
        <w:gridCol w:w="604"/>
        <w:gridCol w:w="3813"/>
        <w:gridCol w:w="173"/>
        <w:gridCol w:w="2688"/>
        <w:gridCol w:w="186"/>
      </w:tblGrid>
      <w:tr w:rsidR="00B42643" w14:paraId="688F5A5B" w14:textId="77777777" w:rsidTr="00897E9B">
        <w:trPr>
          <w:trHeight w:val="1890"/>
          <w:jc w:val="center"/>
        </w:trPr>
        <w:tc>
          <w:tcPr>
            <w:tcW w:w="450" w:type="dxa"/>
          </w:tcPr>
          <w:p w14:paraId="420CF6B1" w14:textId="77777777" w:rsidR="00B42643" w:rsidRPr="00B67D2F" w:rsidRDefault="00B42643" w:rsidP="001622F1">
            <w:pPr>
              <w:pStyle w:val="Info"/>
            </w:pPr>
          </w:p>
        </w:tc>
        <w:tc>
          <w:tcPr>
            <w:tcW w:w="8010" w:type="dxa"/>
            <w:gridSpan w:val="5"/>
            <w:shd w:val="clear" w:color="auto" w:fill="auto"/>
          </w:tcPr>
          <w:p w14:paraId="4956631E" w14:textId="230BEE87" w:rsidR="0035316E" w:rsidRPr="0035316E" w:rsidRDefault="0035316E" w:rsidP="001622F1">
            <w:pPr>
              <w:pStyle w:val="Title"/>
              <w:tabs>
                <w:tab w:val="left" w:pos="6630"/>
              </w:tabs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WHAT TIME IS IT?</w:t>
            </w:r>
            <w:r w:rsidR="001622F1">
              <w:rPr>
                <w:sz w:val="60"/>
                <w:szCs w:val="60"/>
              </w:rPr>
              <w:tab/>
            </w:r>
            <w:r>
              <w:rPr>
                <w:sz w:val="60"/>
                <w:szCs w:val="60"/>
              </w:rPr>
              <w:br/>
              <w:t>aDVENTURE TIME--</w:t>
            </w:r>
          </w:p>
          <w:p w14:paraId="4634F63A" w14:textId="17CD3848" w:rsidR="00B42643" w:rsidRPr="00857149" w:rsidRDefault="0035316E" w:rsidP="00EA50F5">
            <w:pPr>
              <w:pStyle w:val="Subtitle"/>
            </w:pPr>
            <w:r>
              <w:t>FINN &amp; JAKE</w:t>
            </w:r>
          </w:p>
        </w:tc>
        <w:tc>
          <w:tcPr>
            <w:tcW w:w="3060" w:type="dxa"/>
            <w:gridSpan w:val="3"/>
          </w:tcPr>
          <w:p w14:paraId="78D6EEAD" w14:textId="77777777" w:rsidR="00B42643" w:rsidRDefault="00B42643" w:rsidP="00EA50F5">
            <w:pPr>
              <w:pStyle w:val="TOC2"/>
            </w:pPr>
          </w:p>
        </w:tc>
      </w:tr>
      <w:tr w:rsidR="00B42643" w14:paraId="50C920C9" w14:textId="77777777" w:rsidTr="00897E9B">
        <w:trPr>
          <w:trHeight w:val="1170"/>
          <w:jc w:val="center"/>
        </w:trPr>
        <w:tc>
          <w:tcPr>
            <w:tcW w:w="450" w:type="dxa"/>
          </w:tcPr>
          <w:p w14:paraId="5E8A4A78" w14:textId="77777777" w:rsidR="00B42643" w:rsidRPr="00EA50F5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</w:tcPr>
          <w:p w14:paraId="33B4B3CB" w14:textId="1FAC7B30" w:rsidR="00B42643" w:rsidRDefault="00083425" w:rsidP="00EA50F5">
            <w:pPr>
              <w:pStyle w:val="Info"/>
            </w:pPr>
            <w:r>
              <w:t xml:space="preserve">SEASON </w:t>
            </w:r>
            <w:r w:rsidR="00D43539">
              <w:t>3</w:t>
            </w:r>
            <w:r w:rsidR="00B42643" w:rsidRPr="00EA50F5">
              <w:t xml:space="preserve">  |  </w:t>
            </w:r>
            <w:r>
              <w:t xml:space="preserve">Ver. </w:t>
            </w:r>
            <w:r w:rsidR="00D43539">
              <w:t>1</w:t>
            </w:r>
            <w:r>
              <w:t>.0</w:t>
            </w:r>
            <w:r w:rsidR="00B42643" w:rsidRPr="00EA50F5">
              <w:t xml:space="preserve">  |  </w:t>
            </w:r>
            <w:r>
              <w:t xml:space="preserve">CHARACTER </w:t>
            </w:r>
            <w:r w:rsidR="006C3FFE">
              <w:t>2</w:t>
            </w:r>
          </w:p>
          <w:p w14:paraId="7A57CFA2" w14:textId="2B261435" w:rsidR="00083425" w:rsidRPr="00EA50F5" w:rsidRDefault="00083425" w:rsidP="00EA50F5">
            <w:pPr>
              <w:pStyle w:val="Info"/>
            </w:pPr>
            <w:r w:rsidRPr="004E1FE3">
              <w:rPr>
                <w:color w:val="FF0000"/>
                <w:sz w:val="22"/>
                <w:szCs w:val="22"/>
              </w:rPr>
              <w:t>diSCLAIMER: Nonprofit fan work. do not redistribute</w:t>
            </w:r>
            <w:r w:rsidR="004E1FE3" w:rsidRPr="004E1FE3">
              <w:rPr>
                <w:color w:val="FF0000"/>
                <w:sz w:val="22"/>
                <w:szCs w:val="22"/>
              </w:rPr>
              <w:t xml:space="preserve"> commercially.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15C5653A" w14:textId="77777777" w:rsidR="00B42643" w:rsidRDefault="00B42643" w:rsidP="00B67D2F">
            <w:pPr>
              <w:rPr>
                <w:lang w:eastAsia="ja-JP"/>
              </w:rPr>
            </w:pPr>
          </w:p>
        </w:tc>
      </w:tr>
      <w:tr w:rsidR="00B42643" w14:paraId="706AEB94" w14:textId="77777777" w:rsidTr="00AA4539">
        <w:trPr>
          <w:trHeight w:val="3321"/>
          <w:jc w:val="center"/>
        </w:trPr>
        <w:tc>
          <w:tcPr>
            <w:tcW w:w="450" w:type="dxa"/>
          </w:tcPr>
          <w:p w14:paraId="4EFB9A22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 w:val="restart"/>
          </w:tcPr>
          <w:p w14:paraId="2554DF66" w14:textId="77777777" w:rsidR="00B42643" w:rsidRDefault="00B42643" w:rsidP="00C714EB"/>
        </w:tc>
        <w:tc>
          <w:tcPr>
            <w:tcW w:w="3060" w:type="dxa"/>
            <w:gridSpan w:val="3"/>
            <w:shd w:val="clear" w:color="auto" w:fill="auto"/>
          </w:tcPr>
          <w:p w14:paraId="440B05C0" w14:textId="4A10100D" w:rsidR="00B42643" w:rsidRPr="00EA50F5" w:rsidRDefault="00E93774" w:rsidP="00EA50F5">
            <w:pPr>
              <w:pStyle w:val="TOC1"/>
            </w:pPr>
            <w:r>
              <w:t>THE BRAVEST OF OOO</w:t>
            </w:r>
          </w:p>
          <w:p w14:paraId="75E86B57" w14:textId="0D5B71F6" w:rsidR="00B42643" w:rsidRPr="00FC2165" w:rsidRDefault="002641A3" w:rsidP="00EA50F5">
            <w:pPr>
              <w:pStyle w:val="TOC2"/>
            </w:pPr>
            <w:r>
              <w:t>Inspired from his Multiversus adaptation, Finn has an array of charge specials and has decent mobility.</w:t>
            </w:r>
          </w:p>
        </w:tc>
      </w:tr>
      <w:tr w:rsidR="00B42643" w14:paraId="3B97918B" w14:textId="77777777" w:rsidTr="00AA4539">
        <w:trPr>
          <w:trHeight w:val="89"/>
          <w:jc w:val="center"/>
        </w:trPr>
        <w:tc>
          <w:tcPr>
            <w:tcW w:w="450" w:type="dxa"/>
          </w:tcPr>
          <w:p w14:paraId="50DC7A16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/>
          </w:tcPr>
          <w:p w14:paraId="3544786E" w14:textId="77777777" w:rsidR="00B42643" w:rsidRDefault="00B42643" w:rsidP="00C714EB"/>
        </w:tc>
        <w:tc>
          <w:tcPr>
            <w:tcW w:w="174" w:type="dxa"/>
            <w:shd w:val="clear" w:color="auto" w:fill="auto"/>
          </w:tcPr>
          <w:p w14:paraId="1ECCF705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382D333D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39137C62" w14:textId="77777777" w:rsidR="00B42643" w:rsidRPr="00C714EB" w:rsidRDefault="00B42643" w:rsidP="00C714EB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14:paraId="6978B37B" w14:textId="77777777" w:rsidTr="00AA4539">
        <w:trPr>
          <w:trHeight w:val="2538"/>
          <w:jc w:val="center"/>
        </w:trPr>
        <w:tc>
          <w:tcPr>
            <w:tcW w:w="450" w:type="dxa"/>
          </w:tcPr>
          <w:p w14:paraId="40B76873" w14:textId="77777777" w:rsidR="00B42643" w:rsidRDefault="00B42643" w:rsidP="00B42643">
            <w:pPr>
              <w:pStyle w:val="NoSpacing"/>
            </w:pPr>
          </w:p>
        </w:tc>
        <w:tc>
          <w:tcPr>
            <w:tcW w:w="8010" w:type="dxa"/>
            <w:gridSpan w:val="5"/>
            <w:vMerge/>
          </w:tcPr>
          <w:p w14:paraId="572ECD48" w14:textId="77777777" w:rsidR="00B42643" w:rsidRDefault="00B42643" w:rsidP="00C714EB"/>
        </w:tc>
        <w:tc>
          <w:tcPr>
            <w:tcW w:w="3060" w:type="dxa"/>
            <w:gridSpan w:val="3"/>
            <w:vMerge w:val="restart"/>
            <w:shd w:val="clear" w:color="auto" w:fill="auto"/>
          </w:tcPr>
          <w:p w14:paraId="39862444" w14:textId="665A7B10" w:rsidR="00B42643" w:rsidRPr="00EA50F5" w:rsidRDefault="001622F1" w:rsidP="00C714EB">
            <w:pPr>
              <w:pStyle w:val="TOC1"/>
            </w:pPr>
            <w:r>
              <w:t>SWEET DEALS</w:t>
            </w:r>
          </w:p>
          <w:p w14:paraId="6A2A07C3" w14:textId="45C14EE4" w:rsidR="00B42643" w:rsidRPr="00EA50F5" w:rsidRDefault="001622F1" w:rsidP="00C714EB">
            <w:pPr>
              <w:pStyle w:val="TOC2"/>
            </w:pPr>
            <w:r>
              <w:t>Indulge in an offer you simply can’t refuse.</w:t>
            </w:r>
            <w:r w:rsidR="002641A3">
              <w:t xml:space="preserve"> Buy upgrades in the heat of battle to gain an edge over your opponents.</w:t>
            </w:r>
          </w:p>
        </w:tc>
      </w:tr>
      <w:tr w:rsidR="004E1FE3" w14:paraId="28D2DC22" w14:textId="77777777" w:rsidTr="00743BED">
        <w:trPr>
          <w:trHeight w:val="729"/>
          <w:jc w:val="center"/>
        </w:trPr>
        <w:tc>
          <w:tcPr>
            <w:tcW w:w="450" w:type="dxa"/>
          </w:tcPr>
          <w:p w14:paraId="568A683F" w14:textId="77777777" w:rsidR="004E1FE3" w:rsidRDefault="004E1FE3" w:rsidP="00B42643">
            <w:pPr>
              <w:pStyle w:val="NoSpacing"/>
            </w:pPr>
          </w:p>
        </w:tc>
        <w:tc>
          <w:tcPr>
            <w:tcW w:w="4228" w:type="dxa"/>
            <w:gridSpan w:val="4"/>
          </w:tcPr>
          <w:p w14:paraId="3FB64A8C" w14:textId="77777777" w:rsidR="004E1FE3" w:rsidRDefault="004E1FE3" w:rsidP="00EA50F5">
            <w:pPr>
              <w:pStyle w:val="Heading1"/>
              <w:rPr>
                <w:lang w:eastAsia="ja-JP"/>
              </w:rPr>
            </w:pPr>
            <w:r>
              <w:t>OVERVIEW</w:t>
            </w:r>
          </w:p>
        </w:tc>
        <w:tc>
          <w:tcPr>
            <w:tcW w:w="3782" w:type="dxa"/>
          </w:tcPr>
          <w:p w14:paraId="16CE2EAD" w14:textId="2435377F" w:rsidR="004E1FE3" w:rsidRDefault="00743BED" w:rsidP="00EA50F5">
            <w:pPr>
              <w:pStyle w:val="Heading1"/>
              <w:rPr>
                <w:lang w:eastAsia="ja-JP"/>
              </w:rPr>
            </w:pPr>
            <w:r>
              <w:rPr>
                <w:lang w:eastAsia="ja-JP"/>
              </w:rPr>
              <w:t>CREDITS</w:t>
            </w:r>
            <w:r w:rsidR="00BB24CD">
              <w:rPr>
                <w:lang w:eastAsia="ja-JP"/>
              </w:rPr>
              <w:t xml:space="preserve"> &amp; such</w:t>
            </w:r>
          </w:p>
        </w:tc>
        <w:tc>
          <w:tcPr>
            <w:tcW w:w="3060" w:type="dxa"/>
            <w:gridSpan w:val="3"/>
            <w:vMerge/>
            <w:shd w:val="clear" w:color="auto" w:fill="auto"/>
          </w:tcPr>
          <w:p w14:paraId="7EE16B00" w14:textId="77777777" w:rsidR="004E1FE3" w:rsidRDefault="004E1FE3" w:rsidP="00EA50F5">
            <w:pPr>
              <w:pStyle w:val="TOC2"/>
            </w:pPr>
          </w:p>
        </w:tc>
      </w:tr>
      <w:tr w:rsidR="00897E9B" w:rsidRPr="00897E9B" w14:paraId="73724B04" w14:textId="77777777" w:rsidTr="00743BED">
        <w:trPr>
          <w:trHeight w:val="144"/>
          <w:jc w:val="center"/>
        </w:trPr>
        <w:tc>
          <w:tcPr>
            <w:tcW w:w="450" w:type="dxa"/>
          </w:tcPr>
          <w:p w14:paraId="3C53C50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30" w:type="dxa"/>
            <w:shd w:val="clear" w:color="auto" w:fill="2683C6" w:themeFill="accent2"/>
          </w:tcPr>
          <w:p w14:paraId="74B9FAEC" w14:textId="5B0ACD3A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2683C6" w:themeFill="accent2"/>
          </w:tcPr>
          <w:p w14:paraId="1DDC331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2683C6" w:themeFill="accent2"/>
          </w:tcPr>
          <w:p w14:paraId="23A09681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14:paraId="62BA9F97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829" w:type="dxa"/>
            <w:shd w:val="clear" w:color="auto" w:fill="2683C6" w:themeFill="accent2"/>
          </w:tcPr>
          <w:p w14:paraId="2C893DB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4" w:type="dxa"/>
            <w:shd w:val="clear" w:color="auto" w:fill="auto"/>
          </w:tcPr>
          <w:p w14:paraId="2810A756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sz="24" w:space="0" w:color="FFFFFF" w:themeColor="background1"/>
            </w:tcBorders>
            <w:shd w:val="clear" w:color="auto" w:fill="auto"/>
          </w:tcPr>
          <w:p w14:paraId="21F067A2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14:paraId="1EC48014" w14:textId="77777777" w:rsidR="00897E9B" w:rsidRPr="00897E9B" w:rsidRDefault="00897E9B" w:rsidP="00897E9B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14:paraId="286390A3" w14:textId="77777777" w:rsidTr="00743BED">
        <w:trPr>
          <w:trHeight w:val="3744"/>
          <w:jc w:val="center"/>
        </w:trPr>
        <w:tc>
          <w:tcPr>
            <w:tcW w:w="450" w:type="dxa"/>
          </w:tcPr>
          <w:p w14:paraId="02B4CACC" w14:textId="77777777" w:rsidR="00897E9B" w:rsidRPr="00EA50F5" w:rsidRDefault="00897E9B" w:rsidP="00B42643">
            <w:pPr>
              <w:pStyle w:val="NoSpacing"/>
              <w:rPr>
                <w:sz w:val="12"/>
              </w:rPr>
            </w:pPr>
          </w:p>
        </w:tc>
        <w:tc>
          <w:tcPr>
            <w:tcW w:w="3622" w:type="dxa"/>
            <w:gridSpan w:val="3"/>
            <w:shd w:val="clear" w:color="auto" w:fill="auto"/>
          </w:tcPr>
          <w:p w14:paraId="47E4C4BF" w14:textId="77777777" w:rsidR="000E30FE" w:rsidRDefault="002641A3" w:rsidP="004E1FE3">
            <w:r w:rsidRPr="002641A3">
              <w:t xml:space="preserve">Ooo’s </w:t>
            </w:r>
            <w:r>
              <w:t>finest and bravest</w:t>
            </w:r>
            <w:r w:rsidRPr="002641A3">
              <w:t>, reimagined from Multiversus to MUGEN with a twist.</w:t>
            </w:r>
          </w:p>
          <w:p w14:paraId="215CD07A" w14:textId="77777777" w:rsidR="002641A3" w:rsidRDefault="002641A3" w:rsidP="004E1FE3">
            <w:r>
              <w:t xml:space="preserve">…that also includes </w:t>
            </w:r>
            <w:r w:rsidRPr="002641A3">
              <w:rPr>
                <w:b/>
                <w:bCs/>
              </w:rPr>
              <w:t>the coin gimmick</w:t>
            </w:r>
            <w:r>
              <w:t>. Keep them eyes peeled for those sweet deals…</w:t>
            </w:r>
          </w:p>
          <w:p w14:paraId="3641EAC1" w14:textId="501966C4" w:rsidR="002641A3" w:rsidRPr="002641A3" w:rsidRDefault="0093616D" w:rsidP="004E1FE3">
            <w:r>
              <w:t xml:space="preserve">All in all, he’s a mid to long range fighter with “pokes” and pressure moves and a repertoire of </w:t>
            </w:r>
            <w:r w:rsidR="00A51F69">
              <w:t>purchasable buffs at the drop of a hat.</w:t>
            </w:r>
          </w:p>
        </w:tc>
        <w:tc>
          <w:tcPr>
            <w:tcW w:w="559" w:type="dxa"/>
            <w:vMerge/>
            <w:shd w:val="clear" w:color="auto" w:fill="auto"/>
          </w:tcPr>
          <w:p w14:paraId="19D7AC3B" w14:textId="77777777" w:rsidR="00897E9B" w:rsidRPr="00EA50F5" w:rsidRDefault="00897E9B" w:rsidP="00EA50F5">
            <w:pPr>
              <w:pStyle w:val="NoSpacing"/>
              <w:rPr>
                <w:sz w:val="12"/>
              </w:rPr>
            </w:pPr>
          </w:p>
        </w:tc>
        <w:tc>
          <w:tcPr>
            <w:tcW w:w="3829" w:type="dxa"/>
            <w:shd w:val="clear" w:color="auto" w:fill="auto"/>
          </w:tcPr>
          <w:p w14:paraId="711D39AA" w14:textId="560AEB23" w:rsidR="00BB24CD" w:rsidRDefault="00743BED" w:rsidP="00743BED">
            <w:r w:rsidRPr="00BB24CD">
              <w:rPr>
                <w:b/>
                <w:bCs/>
              </w:rPr>
              <w:t>Base character</w:t>
            </w:r>
            <w:r>
              <w:t xml:space="preserve"> – </w:t>
            </w:r>
            <w:r w:rsidR="00B47308">
              <w:t>(</w:t>
            </w:r>
            <w:r w:rsidR="00023683">
              <w:t>Finn</w:t>
            </w:r>
            <w:r w:rsidR="00B47308">
              <w:t xml:space="preserve">) </w:t>
            </w:r>
            <w:r w:rsidR="00DE1352">
              <w:br/>
            </w:r>
            <w:r w:rsidR="00023683">
              <w:t>Madoldcrow 115</w:t>
            </w:r>
            <w:r>
              <w:br/>
            </w:r>
            <w:r w:rsidRPr="00BB24CD">
              <w:rPr>
                <w:b/>
                <w:bCs/>
              </w:rPr>
              <w:t>Template</w:t>
            </w:r>
            <w:r>
              <w:t xml:space="preserve"> – POTS/DivineWolf, Memo</w:t>
            </w:r>
            <w:r>
              <w:br/>
            </w:r>
            <w:r w:rsidR="008B5618">
              <w:rPr>
                <w:b/>
                <w:bCs/>
              </w:rPr>
              <w:t>Sprites</w:t>
            </w:r>
            <w:r w:rsidR="008B5618">
              <w:t xml:space="preserve"> – Madoldcrow1105, edited</w:t>
            </w:r>
            <w:r w:rsidR="008B5618">
              <w:rPr>
                <w:b/>
                <w:bCs/>
              </w:rPr>
              <w:br/>
            </w:r>
            <w:r w:rsidRPr="00BB24CD">
              <w:rPr>
                <w:b/>
                <w:bCs/>
              </w:rPr>
              <w:t>Voice source</w:t>
            </w:r>
            <w:r>
              <w:t xml:space="preserve"> – </w:t>
            </w:r>
            <w:r w:rsidR="00023683">
              <w:t>Finn himself</w:t>
            </w:r>
            <w:r w:rsidR="00B47308">
              <w:t xml:space="preserve"> (</w:t>
            </w:r>
            <w:r w:rsidR="00023683">
              <w:t>Adventure Time, Multiversus</w:t>
            </w:r>
            <w:r w:rsidR="00B47308">
              <w:t>)</w:t>
            </w:r>
            <w:r>
              <w:br/>
            </w:r>
            <w:r w:rsidRPr="00BB24CD">
              <w:rPr>
                <w:b/>
                <w:bCs/>
              </w:rPr>
              <w:t>Code assets</w:t>
            </w:r>
            <w:r>
              <w:t xml:space="preserve"> – the_none,</w:t>
            </w:r>
            <w:r w:rsidR="006224D8">
              <w:t xml:space="preserve"> Mr. Ansatsuken,</w:t>
            </w:r>
            <w:r>
              <w:t xml:space="preserve"> </w:t>
            </w:r>
            <w:r w:rsidR="00AD4C5E">
              <w:t>t</w:t>
            </w:r>
            <w:r w:rsidR="00E93774">
              <w:t>Jun</w:t>
            </w:r>
            <w:r w:rsidR="00EB2D81">
              <w:t xml:space="preserve">, </w:t>
            </w:r>
            <w:r w:rsidR="00196E98">
              <w:t>Madoldcrow1105</w:t>
            </w:r>
            <w:r w:rsidR="00BB24CD">
              <w:t>, POTS</w:t>
            </w:r>
            <w:r w:rsidR="008C4105">
              <w:t>, Infinite</w:t>
            </w:r>
            <w:r w:rsidR="00196E98">
              <w:t xml:space="preserve">, </w:t>
            </w:r>
            <w:r w:rsidR="0032237C">
              <w:t xml:space="preserve">RagingRowen/ReddBrink, </w:t>
            </w:r>
          </w:p>
          <w:p w14:paraId="0026A3E9" w14:textId="3CA00173" w:rsidR="00BB24CD" w:rsidRPr="00EA50F5" w:rsidRDefault="00BB24CD" w:rsidP="00743BED">
            <w:r w:rsidRPr="00BB24CD">
              <w:rPr>
                <w:b/>
                <w:bCs/>
              </w:rPr>
              <w:t>SPECIAL THANKS</w:t>
            </w:r>
            <w:r>
              <w:t xml:space="preserve"> to </w:t>
            </w:r>
            <w:r w:rsidRPr="005A76DC">
              <w:rPr>
                <w:i/>
                <w:iCs/>
              </w:rPr>
              <w:t>Elecbyte</w:t>
            </w:r>
            <w:r>
              <w:t>,</w:t>
            </w:r>
            <w:r w:rsidR="002264D6">
              <w:t xml:space="preserve"> for making MUGEN.</w:t>
            </w:r>
          </w:p>
        </w:tc>
        <w:tc>
          <w:tcPr>
            <w:tcW w:w="3060" w:type="dxa"/>
            <w:gridSpan w:val="3"/>
            <w:shd w:val="clear" w:color="auto" w:fill="auto"/>
          </w:tcPr>
          <w:p w14:paraId="656AD858" w14:textId="0E92023E" w:rsidR="00897E9B" w:rsidRPr="00C714EB" w:rsidRDefault="00BB24CD" w:rsidP="00C714EB">
            <w:pPr>
              <w:pStyle w:val="TOC1"/>
            </w:pPr>
            <w:r>
              <w:t>find me</w:t>
            </w:r>
            <w:r w:rsidR="002264D6">
              <w:t xml:space="preserve"> at…</w:t>
            </w:r>
          </w:p>
          <w:p w14:paraId="7C74D02F" w14:textId="2AFF19F2" w:rsidR="00897E9B" w:rsidRPr="002264D6" w:rsidRDefault="002264D6" w:rsidP="00C714EB">
            <w:pPr>
              <w:pStyle w:val="TOC2"/>
            </w:pPr>
            <w:r w:rsidRPr="002264D6">
              <w:rPr>
                <w:b/>
                <w:bCs/>
                <w:sz w:val="22"/>
                <w:szCs w:val="28"/>
              </w:rPr>
              <w:t xml:space="preserve">Discord: </w:t>
            </w:r>
            <w:r>
              <w:rPr>
                <w:b/>
                <w:bCs/>
              </w:rPr>
              <w:br/>
            </w:r>
            <w:r w:rsidR="002618B0">
              <w:t>js</w:t>
            </w:r>
            <w:r>
              <w:t>tudios</w:t>
            </w:r>
            <w:r w:rsidR="002618B0">
              <w:t>_</w:t>
            </w:r>
            <w:r>
              <w:t>2k</w:t>
            </w:r>
            <w:r>
              <w:br/>
            </w:r>
            <w:r>
              <w:rPr>
                <w:b/>
                <w:bCs/>
                <w:sz w:val="22"/>
                <w:szCs w:val="28"/>
              </w:rPr>
              <w:t>Reddit</w:t>
            </w:r>
            <w:r w:rsidRPr="002264D6">
              <w:rPr>
                <w:b/>
                <w:bCs/>
                <w:sz w:val="22"/>
                <w:szCs w:val="28"/>
              </w:rPr>
              <w:t>:</w:t>
            </w:r>
            <w:r>
              <w:rPr>
                <w:b/>
                <w:bCs/>
              </w:rPr>
              <w:br/>
            </w:r>
            <w:r>
              <w:t>u/JStudios2k</w:t>
            </w:r>
          </w:p>
        </w:tc>
      </w:tr>
    </w:tbl>
    <w:p w14:paraId="6A892A7E" w14:textId="77777777" w:rsidR="002D2DDF" w:rsidRDefault="002D2DDF" w:rsidP="002D2DDF">
      <w:pPr>
        <w:pStyle w:val="NoSpacing"/>
        <w:rPr>
          <w:b/>
          <w:bCs/>
          <w:sz w:val="14"/>
          <w:lang w:val="en-ID"/>
        </w:rPr>
        <w:sectPr w:rsidR="002D2DDF" w:rsidSect="00190138">
          <w:footerReference w:type="even" r:id="rId11"/>
          <w:footerReference w:type="default" r:id="rId12"/>
          <w:headerReference w:type="first" r:id="rId13"/>
          <w:pgSz w:w="12240" w:h="15840"/>
          <w:pgMar w:top="360" w:right="360" w:bottom="360" w:left="360" w:header="288" w:footer="432" w:gutter="0"/>
          <w:cols w:space="720"/>
          <w:titlePg/>
          <w:docGrid w:linePitch="360"/>
        </w:sectPr>
      </w:pPr>
    </w:p>
    <w:p w14:paraId="751EA884" w14:textId="41E48D26" w:rsidR="00372851" w:rsidRDefault="00372851" w:rsidP="00372851">
      <w:pPr>
        <w:pStyle w:val="Heading1"/>
      </w:pPr>
      <w:r>
        <w:lastRenderedPageBreak/>
        <w:t>MOVELIST</w:t>
      </w:r>
    </w:p>
    <w:tbl>
      <w:tblPr>
        <w:tblW w:w="165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3473"/>
        <w:gridCol w:w="11870"/>
      </w:tblGrid>
      <w:tr w:rsidR="002D2DDF" w:rsidRPr="002D2DDF" w14:paraId="338AD84C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731F77" w14:textId="77777777" w:rsidR="002D2DDF" w:rsidRPr="002D2DDF" w:rsidRDefault="002D2DDF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Normal Throws</w:t>
            </w:r>
          </w:p>
        </w:tc>
      </w:tr>
      <w:tr w:rsidR="002D2DDF" w:rsidRPr="002D2DDF" w14:paraId="5DDBC9BE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989AB2" w14:textId="29A60F17" w:rsidR="002D2DDF" w:rsidRPr="002D2DDF" w:rsidRDefault="003E0A1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Chiromalpractice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AA655" w14:textId="720C15CF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16AB41B" wp14:editId="058C4A53">
                  <wp:extent cx="474980" cy="474980"/>
                  <wp:effectExtent l="0" t="0" r="0" b="0"/>
                  <wp:docPr id="1082" name="Picture 108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3F06FA" wp14:editId="288F3BD8">
                  <wp:extent cx="474980" cy="474980"/>
                  <wp:effectExtent l="0" t="0" r="1270" b="0"/>
                  <wp:docPr id="930" name="Picture 93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AFBA6D2" wp14:editId="3041CAE7">
                  <wp:extent cx="425450" cy="425450"/>
                  <wp:effectExtent l="0" t="0" r="0" b="0"/>
                  <wp:docPr id="929" name="Picture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19FCAC" wp14:editId="5DFF3F47">
                  <wp:extent cx="425450" cy="425450"/>
                  <wp:effectExtent l="0" t="0" r="0" b="0"/>
                  <wp:docPr id="1080" name="Picture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B27BD1B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76712" w14:textId="16B31591" w:rsidR="002D2DDF" w:rsidRPr="002D2DDF" w:rsidRDefault="003E0A1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Skullcarver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B13415" w14:textId="07F494B4" w:rsidR="002D2DDF" w:rsidRPr="002D2DDF" w:rsidRDefault="002D2DDF" w:rsidP="002D2DDF">
            <w:pPr>
              <w:pStyle w:val="NoSpacing"/>
              <w:rPr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sz w:val="22"/>
                <w:szCs w:val="40"/>
                <w:lang w:val="en-ID"/>
              </w:rPr>
              <w:t>(NEAR OPPONENT)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CF97C41" wp14:editId="1A20B2AA">
                  <wp:extent cx="474980" cy="474980"/>
                  <wp:effectExtent l="0" t="0" r="0" b="0"/>
                  <wp:docPr id="1083" name="Picture 108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72F08E" wp14:editId="1B837EC2">
                  <wp:extent cx="474980" cy="474980"/>
                  <wp:effectExtent l="0" t="0" r="1270" b="0"/>
                  <wp:docPr id="1084" name="Picture 108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925D8B" wp14:editId="362E0A52">
                  <wp:extent cx="439420" cy="418465"/>
                  <wp:effectExtent l="0" t="0" r="0" b="635"/>
                  <wp:docPr id="925" name="Picture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CB90508" wp14:editId="3102B848">
                  <wp:extent cx="439420" cy="418465"/>
                  <wp:effectExtent l="0" t="0" r="0" b="635"/>
                  <wp:docPr id="1081" name="Picture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DDF" w:rsidRPr="002D2DDF" w14:paraId="1CC9F613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867B" w14:textId="3253B6CC" w:rsidR="002D2DDF" w:rsidRPr="002D2DDF" w:rsidRDefault="00372851" w:rsidP="002D2DDF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372851">
              <w:rPr>
                <w:b/>
                <w:bCs/>
                <w:sz w:val="22"/>
                <w:szCs w:val="40"/>
                <w:lang w:val="en-ID"/>
              </w:rPr>
              <w:t>System Moves</w:t>
            </w:r>
          </w:p>
        </w:tc>
      </w:tr>
      <w:tr w:rsidR="00372851" w:rsidRPr="002D2DDF" w14:paraId="4893D95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0A167D" w14:textId="3A2B3948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0"/>
                <w:szCs w:val="36"/>
                <w:lang w:val="en-ID"/>
              </w:rPr>
              <w:t>Evasion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0DB2DF" w14:textId="0FF77A7C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78D8F8F5" wp14:editId="1DE0FDCE">
                  <wp:extent cx="474980" cy="474980"/>
                  <wp:effectExtent l="0" t="0" r="0" b="0"/>
                  <wp:docPr id="1085" name="Picture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42298BA" wp14:editId="5E49DB74">
                  <wp:extent cx="474980" cy="474980"/>
                  <wp:effectExtent l="0" t="0" r="0" b="0"/>
                  <wp:docPr id="1086" name="Picture 108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 92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OR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274E0B5" wp14:editId="68DD6B59">
                  <wp:extent cx="474980" cy="474980"/>
                  <wp:effectExtent l="0" t="0" r="1270" b="0"/>
                  <wp:docPr id="1087" name="Picture 108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 930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2D2DDF">
              <w:rPr>
                <w:sz w:val="20"/>
                <w:szCs w:val="36"/>
                <w:lang w:val="en-ID"/>
              </w:rPr>
              <w:t xml:space="preserve"> 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276DD19" wp14:editId="150CD15D">
                  <wp:extent cx="425450" cy="4254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D1EEF9" w:themeFill="accent1" w:themeFillTint="33"/>
                <w:lang w:val="en-ID"/>
              </w:rPr>
              <w:t>L</w:t>
            </w:r>
            <w:r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27C8A8FD" wp14:editId="5807C155">
                  <wp:extent cx="439420" cy="4184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0"/>
                <w:szCs w:val="36"/>
                <w:shd w:val="clear" w:color="auto" w:fill="C5E0F4" w:themeFill="accent2" w:themeFillTint="40"/>
                <w:lang w:val="en-ID"/>
              </w:rPr>
              <w:t>L</w:t>
            </w:r>
          </w:p>
        </w:tc>
      </w:tr>
      <w:tr w:rsidR="00372851" w:rsidRPr="002D2DDF" w14:paraId="51C31F64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4D16C" w14:textId="3BD2A978" w:rsidR="00372851" w:rsidRPr="00372851" w:rsidRDefault="00930D68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Power Charge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92FB64" w14:textId="7BC2ED00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8D80086" wp14:editId="71990452">
                  <wp:extent cx="4254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A4DDF4" w:themeFill="accent1" w:themeFillTint="66"/>
                <w:lang w:val="en-ID"/>
              </w:rPr>
              <w:t>M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647B05B" wp14:editId="5745628E">
                  <wp:extent cx="439420" cy="418465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8BC1E8" w:themeFill="accent2" w:themeFillTint="80"/>
                <w:lang w:val="en-ID"/>
              </w:rPr>
              <w:t>M</w:t>
            </w:r>
          </w:p>
        </w:tc>
      </w:tr>
      <w:tr w:rsidR="00372851" w:rsidRPr="002D2DDF" w14:paraId="5F616FE2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20522" w14:textId="09E6EB1F" w:rsidR="00372851" w:rsidRPr="00197F89" w:rsidRDefault="005B6E60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Custom Combo or </w:t>
            </w:r>
            <w:r w:rsidR="00197F89">
              <w:rPr>
                <w:sz w:val="22"/>
                <w:szCs w:val="40"/>
                <w:lang w:val="en-ID"/>
              </w:rPr>
              <w:t>MAX Mode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FDB01" w14:textId="2755476E" w:rsidR="00372851" w:rsidRPr="002D2DDF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9223D0" wp14:editId="22CEB8F0">
                  <wp:extent cx="425450" cy="425450"/>
                  <wp:effectExtent l="0" t="0" r="0" b="0"/>
                  <wp:docPr id="923" name="Picture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E74CA1E" wp14:editId="076F0797">
                  <wp:extent cx="439420" cy="418465"/>
                  <wp:effectExtent l="0" t="0" r="0" b="635"/>
                  <wp:docPr id="922" name="Picture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52A3DE" w:themeFill="accent2" w:themeFillTint="BF"/>
                <w:lang w:val="en-ID"/>
              </w:rPr>
              <w:t>H</w:t>
            </w:r>
          </w:p>
        </w:tc>
      </w:tr>
      <w:tr w:rsidR="00372851" w:rsidRPr="002D2DDF" w14:paraId="37AA624D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5678CB" w14:textId="3144BC75" w:rsidR="00372851" w:rsidRPr="00372851" w:rsidRDefault="006E3A2D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Zero Counter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64C36F" w14:textId="584A2C2D" w:rsidR="00372851" w:rsidRPr="00372851" w:rsidRDefault="00372851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3F16852" wp14:editId="0465FC54">
                  <wp:extent cx="475200" cy="475200"/>
                  <wp:effectExtent l="0" t="0" r="0" b="0"/>
                  <wp:docPr id="1088" name="Picture 10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D643DF7" wp14:editId="79A9F628">
                  <wp:extent cx="425450" cy="425450"/>
                  <wp:effectExtent l="0" t="0" r="0" b="0"/>
                  <wp:docPr id="1090" name="Picture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E3A2D" w:rsidRPr="002D2DDF">
              <w:rPr>
                <w:rFonts w:hint="eastAsia"/>
                <w:sz w:val="22"/>
                <w:szCs w:val="40"/>
                <w:lang w:val="en-ID"/>
              </w:rPr>
              <w:t xml:space="preserve"> OR</w:t>
            </w:r>
            <w:r w:rsidR="006E3A2D" w:rsidRPr="002D2DDF">
              <w:rPr>
                <w:sz w:val="20"/>
                <w:szCs w:val="36"/>
                <w:lang w:val="en-ID"/>
              </w:rPr>
              <w:drawing>
                <wp:inline distT="0" distB="0" distL="0" distR="0" wp14:anchorId="308DA353" wp14:editId="44BF83FD">
                  <wp:extent cx="439420" cy="418465"/>
                  <wp:effectExtent l="0" t="0" r="0" b="635"/>
                  <wp:docPr id="1091" name="Picture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851" w:rsidRPr="002D2DDF" w14:paraId="68C9E839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31B3C2" w14:textId="77777777" w:rsidR="00372851" w:rsidRPr="002D2DDF" w:rsidRDefault="00372851" w:rsidP="00372851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Unique Attacks</w:t>
            </w:r>
          </w:p>
        </w:tc>
      </w:tr>
      <w:tr w:rsidR="008A7209" w:rsidRPr="002D2DDF" w14:paraId="467406D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7E855D" w14:textId="5C6DCCCF" w:rsidR="008A7209" w:rsidRDefault="00815DC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Triple Chop!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F1560" w14:textId="239B7C0F" w:rsidR="008A7209" w:rsidRPr="00372851" w:rsidRDefault="00B77EA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8F3B6D0" wp14:editId="38B94233">
                  <wp:extent cx="425450" cy="425450"/>
                  <wp:effectExtent l="0" t="0" r="0" b="0"/>
                  <wp:docPr id="379240710" name="Picture 379240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CFBCE2" wp14:editId="218E048B">
                  <wp:extent cx="474980" cy="474980"/>
                  <wp:effectExtent l="0" t="0" r="0" b="0"/>
                  <wp:docPr id="1302556493" name="Picture 1302556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F69FBBB" wp14:editId="5FEB0BD9">
                  <wp:extent cx="425450" cy="425450"/>
                  <wp:effectExtent l="0" t="0" r="0" b="0"/>
                  <wp:docPr id="612230701" name="Picture 612230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884591C" wp14:editId="485B5985">
                  <wp:extent cx="474980" cy="474980"/>
                  <wp:effectExtent l="0" t="0" r="0" b="0"/>
                  <wp:docPr id="58231196" name="Picture 5823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3860EB1" wp14:editId="78EE9229">
                  <wp:extent cx="425450" cy="425450"/>
                  <wp:effectExtent l="0" t="0" r="0" b="0"/>
                  <wp:docPr id="1342241697" name="Picture 134224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</w:p>
        </w:tc>
      </w:tr>
      <w:tr w:rsidR="00372851" w:rsidRPr="002D2DDF" w14:paraId="4A53844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ECF3D" w14:textId="760D62A6" w:rsidR="00372851" w:rsidRPr="002D2DDF" w:rsidRDefault="00815DC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Flying Sword Moves!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104D7" w14:textId="1BE98D45" w:rsidR="00372851" w:rsidRPr="002D2DDF" w:rsidRDefault="00962F63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JUMP)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9DD4078" wp14:editId="67FF2278">
                  <wp:extent cx="425450" cy="425450"/>
                  <wp:effectExtent l="0" t="0" r="0" b="0"/>
                  <wp:docPr id="2058549975" name="Picture 2058549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1DA3E7E" wp14:editId="6C9C4D00">
                  <wp:extent cx="474980" cy="474980"/>
                  <wp:effectExtent l="0" t="0" r="0" b="0"/>
                  <wp:docPr id="71994550" name="Picture 71994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342E20D" wp14:editId="77E6D9AC">
                  <wp:extent cx="425450" cy="425450"/>
                  <wp:effectExtent l="0" t="0" r="0" b="0"/>
                  <wp:docPr id="555363384" name="Picture 555363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E398A3A" wp14:editId="3078BEE5">
                  <wp:extent cx="474980" cy="474980"/>
                  <wp:effectExtent l="0" t="0" r="0" b="0"/>
                  <wp:docPr id="890658300" name="Picture 890658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340195B" wp14:editId="6D197A71">
                  <wp:extent cx="425450" cy="425450"/>
                  <wp:effectExtent l="0" t="0" r="0" b="0"/>
                  <wp:docPr id="21468391" name="Picture 21468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15DC3"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</w:p>
        </w:tc>
      </w:tr>
      <w:tr w:rsidR="0080665D" w:rsidRPr="002D2DDF" w14:paraId="45720E4B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7390A3" w14:textId="48A947A0" w:rsidR="0080665D" w:rsidRDefault="007B4958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The Sword Stuff!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80921C" w14:textId="1574959E" w:rsidR="0080665D" w:rsidRPr="00372851" w:rsidRDefault="007B4958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88288CA" wp14:editId="12C66283">
                  <wp:extent cx="474980" cy="474980"/>
                  <wp:effectExtent l="0" t="0" r="1270" b="0"/>
                  <wp:docPr id="1998481519" name="Picture 199848151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BDE6BF" wp14:editId="134A1F35">
                  <wp:extent cx="425450" cy="425450"/>
                  <wp:effectExtent l="0" t="0" r="0" b="0"/>
                  <wp:docPr id="2090589377" name="Picture 2090589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>
              <w:rPr>
                <w:sz w:val="22"/>
                <w:szCs w:val="40"/>
                <w:lang w:val="en-ID"/>
              </w:rPr>
              <w:t xml:space="preserve"> (HOLD TO CHARGE, PROPERTIES CHANGE DURING CUSTOM COMBO)</w:t>
            </w:r>
          </w:p>
        </w:tc>
      </w:tr>
      <w:tr w:rsidR="007B4958" w:rsidRPr="002D2DDF" w14:paraId="14E47DB4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A4A890" w14:textId="6CF9AE18" w:rsidR="007B4958" w:rsidRDefault="00E045B7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Low Blow, Bro!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E38EA7" w14:textId="6F7A067C" w:rsidR="007B4958" w:rsidRPr="00372851" w:rsidRDefault="007B4958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8194873" wp14:editId="3024DAE9">
                  <wp:extent cx="474980" cy="474980"/>
                  <wp:effectExtent l="0" t="0" r="0" b="0"/>
                  <wp:docPr id="1251538529" name="Picture 125153852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8182041" wp14:editId="309A3A60">
                  <wp:extent cx="425450" cy="425450"/>
                  <wp:effectExtent l="0" t="0" r="0" b="0"/>
                  <wp:docPr id="1756128545" name="Picture 1756128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b/>
                <w:bCs/>
                <w:sz w:val="22"/>
                <w:szCs w:val="40"/>
                <w:shd w:val="clear" w:color="auto" w:fill="76CDEE" w:themeFill="accent1" w:themeFillTint="99"/>
                <w:lang w:val="en-ID"/>
              </w:rPr>
              <w:t>H</w:t>
            </w:r>
            <w:r>
              <w:rPr>
                <w:sz w:val="22"/>
                <w:szCs w:val="40"/>
                <w:lang w:val="en-ID"/>
              </w:rPr>
              <w:t xml:space="preserve"> (HOLD TO CHARGE, PROPERTIES CHANGE DURING CUSTOM COMBO)</w:t>
            </w:r>
          </w:p>
        </w:tc>
      </w:tr>
      <w:tr w:rsidR="00E045B7" w:rsidRPr="002D2DDF" w14:paraId="351AB2B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CA2713" w14:textId="70AAF1FD" w:rsidR="00E045B7" w:rsidRDefault="00C4581A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Up High!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49CBC3" w14:textId="5E647E37" w:rsidR="00E045B7" w:rsidRPr="00372851" w:rsidRDefault="00E045B7" w:rsidP="00372851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3E9CFA6" wp14:editId="7BCFE041">
                  <wp:extent cx="474980" cy="474980"/>
                  <wp:effectExtent l="0" t="0" r="1270" b="0"/>
                  <wp:docPr id="40922133" name="Picture 4092213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D9D202C" wp14:editId="6FE830FE">
                  <wp:extent cx="439420" cy="418465"/>
                  <wp:effectExtent l="0" t="0" r="0" b="635"/>
                  <wp:docPr id="1948477776" name="Picture 1948477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b/>
                <w:bCs/>
                <w:sz w:val="22"/>
                <w:szCs w:val="40"/>
                <w:shd w:val="clear" w:color="auto" w:fill="8BC1E8" w:themeFill="accent2" w:themeFillTint="80"/>
                <w:lang w:val="en-ID"/>
              </w:rPr>
              <w:t>M</w:t>
            </w:r>
            <w:r w:rsidR="00C4581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C404A15" wp14:editId="6966BF86">
                  <wp:extent cx="474980" cy="474980"/>
                  <wp:effectExtent l="0" t="0" r="0" b="0"/>
                  <wp:docPr id="401021673" name="Picture 401021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581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04AF81E" wp14:editId="671D8591">
                  <wp:extent cx="439420" cy="418465"/>
                  <wp:effectExtent l="0" t="0" r="0" b="635"/>
                  <wp:docPr id="383905974" name="Picture 383905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581A" w:rsidRPr="002D2DDF">
              <w:rPr>
                <w:rFonts w:hint="eastAsia"/>
                <w:b/>
                <w:bCs/>
                <w:sz w:val="22"/>
                <w:szCs w:val="40"/>
                <w:shd w:val="clear" w:color="auto" w:fill="52A3DE" w:themeFill="accent2" w:themeFillTint="BF"/>
                <w:lang w:val="en-ID"/>
              </w:rPr>
              <w:t>H</w:t>
            </w:r>
          </w:p>
        </w:tc>
      </w:tr>
      <w:tr w:rsidR="0031374A" w:rsidRPr="002D2DDF" w14:paraId="2EBF092B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6DCF86" w14:textId="77777777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 w:rsidRPr="002D2DDF">
              <w:rPr>
                <w:rFonts w:hint="eastAsia"/>
                <w:b/>
                <w:bCs/>
                <w:sz w:val="22"/>
                <w:szCs w:val="40"/>
                <w:lang w:val="en-ID"/>
              </w:rPr>
              <w:t>Special Moves</w:t>
            </w:r>
          </w:p>
        </w:tc>
      </w:tr>
      <w:tr w:rsidR="004F6896" w:rsidRPr="002D2DDF" w14:paraId="032C5643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4D652" w14:textId="086F9C5C" w:rsidR="004F6896" w:rsidRDefault="0012525B" w:rsidP="004F689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High Five, Dude!</w:t>
            </w:r>
            <w:r w:rsidR="004F6896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4F6896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F83081C" wp14:editId="40DB0ACA">
                  <wp:extent cx="474980" cy="474980"/>
                  <wp:effectExtent l="0" t="0" r="1270" b="0"/>
                  <wp:docPr id="1899134477" name="Picture 1899134477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8F152D" w14:textId="2E39C173" w:rsidR="004F6896" w:rsidRDefault="004F6896" w:rsidP="004F6896">
            <w:pPr>
              <w:pStyle w:val="NoSpacing"/>
            </w:pPr>
            <w:r>
              <w:drawing>
                <wp:inline distT="0" distB="0" distL="0" distR="0" wp14:anchorId="78BF18FD" wp14:editId="562E954C">
                  <wp:extent cx="476250" cy="476250"/>
                  <wp:effectExtent l="0" t="0" r="0" b="0"/>
                  <wp:docPr id="1300320420" name="Picture 1300320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4227A52" wp14:editId="49BB8357">
                  <wp:extent cx="474980" cy="474980"/>
                  <wp:effectExtent l="0" t="0" r="1270" b="0"/>
                  <wp:docPr id="1367206931" name="Picture 136720693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9AA7B7F" wp14:editId="5C507746">
                  <wp:extent cx="425450" cy="425450"/>
                  <wp:effectExtent l="0" t="0" r="0" b="0"/>
                  <wp:docPr id="467794915" name="Picture 467794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(PROPERTIES CHANGE DURING MAX MODE)</w:t>
            </w:r>
          </w:p>
        </w:tc>
      </w:tr>
      <w:tr w:rsidR="0031374A" w:rsidRPr="002D2DDF" w14:paraId="3ED5F94D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F8704" w14:textId="7F57DFB1" w:rsidR="0031374A" w:rsidRPr="002D2DDF" w:rsidRDefault="000A5055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Backpack Attack!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FF5905C" wp14:editId="4D5F976F">
                  <wp:extent cx="474980" cy="474980"/>
                  <wp:effectExtent l="0" t="0" r="1270" b="0"/>
                  <wp:docPr id="886" name="Picture 886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BA0D6" w14:textId="44FE8D19" w:rsidR="0031374A" w:rsidRPr="002D2DDF" w:rsidRDefault="001476D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0462FAE0" wp14:editId="697A00C2">
                  <wp:extent cx="476250" cy="476250"/>
                  <wp:effectExtent l="0" t="0" r="0" b="0"/>
                  <wp:docPr id="2058405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6098FE4" wp14:editId="6FD081A3">
                  <wp:extent cx="474980" cy="474980"/>
                  <wp:effectExtent l="0" t="0" r="0" b="0"/>
                  <wp:docPr id="1469704176" name="Picture 146970417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0A5055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9E12BE3" wp14:editId="3E5D6BFF">
                  <wp:extent cx="439420" cy="418465"/>
                  <wp:effectExtent l="0" t="0" r="0" b="635"/>
                  <wp:docPr id="1625516149" name="Picture 1625516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8A2" w:rsidRPr="002D2DDF" w14:paraId="4DEC15C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356D3" w14:textId="45424C9B" w:rsidR="002138A2" w:rsidRDefault="00D13C70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Soaring Backpack Attack!</w:t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26A5D6B" wp14:editId="258EB4C7">
                  <wp:extent cx="474980" cy="474980"/>
                  <wp:effectExtent l="0" t="0" r="1270" b="0"/>
                  <wp:docPr id="228014268" name="Picture 228014268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 886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6A170" w14:textId="5B4676C1" w:rsidR="002138A2" w:rsidRDefault="00D13C70" w:rsidP="0031374A">
            <w:pPr>
              <w:pStyle w:val="NoSpacing"/>
            </w:pPr>
            <w:r>
              <w:rPr>
                <w:sz w:val="22"/>
                <w:szCs w:val="40"/>
                <w:lang w:val="en-ID"/>
              </w:rPr>
              <w:t>(DURING JUMP)</w:t>
            </w:r>
            <w:r w:rsidR="003E3D56">
              <w:rPr>
                <w:sz w:val="22"/>
                <w:szCs w:val="40"/>
                <w:lang w:val="en-ID"/>
              </w:rPr>
              <w:t xml:space="preserve"> </w:t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6461B946" wp14:editId="0DC6689C">
                  <wp:extent cx="475200" cy="475200"/>
                  <wp:effectExtent l="0" t="0" r="0" b="1270"/>
                  <wp:docPr id="2106572531" name="Picture 2106572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739825D" wp14:editId="444ADE76">
                  <wp:extent cx="439420" cy="418465"/>
                  <wp:effectExtent l="0" t="0" r="0" b="635"/>
                  <wp:docPr id="601921138" name="Picture 60192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74A" w:rsidRPr="002D2DDF" w14:paraId="2C7A6C0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9C45C" w14:textId="5852A537" w:rsidR="0031374A" w:rsidRPr="002D2DDF" w:rsidRDefault="00DD7361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Get Skronked!</w:t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br/>
              <w:t> </w:t>
            </w:r>
            <w:r w:rsidR="0031374A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7B530F4" wp14:editId="5F8CBB8A">
                  <wp:extent cx="474980" cy="474980"/>
                  <wp:effectExtent l="0" t="0" r="1270" b="0"/>
                  <wp:docPr id="881" name="Picture 881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7EB88B" w14:textId="017DBC70" w:rsidR="0031374A" w:rsidRPr="002D2DDF" w:rsidRDefault="001476D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drawing>
                <wp:inline distT="0" distB="0" distL="0" distR="0" wp14:anchorId="6862A0C6" wp14:editId="2ABEBFC5">
                  <wp:extent cx="476250" cy="476250"/>
                  <wp:effectExtent l="0" t="0" r="0" b="0"/>
                  <wp:docPr id="1208280297" name="Picture 1208280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2CFBB5C" wp14:editId="2653AD9D">
                  <wp:extent cx="474980" cy="474980"/>
                  <wp:effectExtent l="0" t="0" r="1270" b="0"/>
                  <wp:docPr id="110932433" name="Picture 11093243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071913B" wp14:editId="1FDD2268">
                  <wp:extent cx="439420" cy="418465"/>
                  <wp:effectExtent l="0" t="0" r="0" b="635"/>
                  <wp:docPr id="1464445425" name="Picture 1464445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 xml:space="preserve"> </w:t>
            </w:r>
            <w:r w:rsidR="009D672A">
              <w:rPr>
                <w:sz w:val="22"/>
                <w:szCs w:val="40"/>
                <w:lang w:val="en-ID"/>
              </w:rPr>
              <w:t>(PROPERTIES CHANGE DURING MAX MODE)</w:t>
            </w:r>
          </w:p>
        </w:tc>
      </w:tr>
      <w:tr w:rsidR="0031374A" w:rsidRPr="002D2DDF" w14:paraId="28C51443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F704E" w14:textId="4137C5E4" w:rsidR="0031374A" w:rsidRPr="002D2DDF" w:rsidRDefault="00F91DA2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Throwin’ Stones!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AF091" w14:textId="77777777" w:rsidR="002E6DD9" w:rsidRDefault="00F91DA2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JUMP</w:t>
            </w:r>
            <w:r w:rsidR="00AB464A">
              <w:rPr>
                <w:sz w:val="22"/>
                <w:szCs w:val="40"/>
                <w:lang w:val="en-ID"/>
              </w:rPr>
              <w:t>, WITH SUFFICIENT CASH</w:t>
            </w:r>
            <w:r>
              <w:rPr>
                <w:sz w:val="22"/>
                <w:szCs w:val="40"/>
                <w:lang w:val="en-ID"/>
              </w:rPr>
              <w:t xml:space="preserve">) </w:t>
            </w:r>
            <w:r w:rsidR="00D505D6">
              <w:rPr>
                <w:sz w:val="22"/>
                <w:szCs w:val="40"/>
                <w:lang w:val="en-ID"/>
              </w:rPr>
              <w:drawing>
                <wp:inline distT="0" distB="0" distL="0" distR="0" wp14:anchorId="29A161A5" wp14:editId="2F2BD13B">
                  <wp:extent cx="476250" cy="47625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BDCEC4" wp14:editId="50B1E202">
                  <wp:extent cx="425450" cy="425450"/>
                  <wp:effectExtent l="0" t="0" r="0" b="0"/>
                  <wp:docPr id="1215117027" name="Picture 121511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3436">
              <w:rPr>
                <w:sz w:val="22"/>
                <w:szCs w:val="40"/>
                <w:lang w:val="en-ID"/>
              </w:rPr>
              <w:t xml:space="preserve"> </w:t>
            </w:r>
          </w:p>
          <w:p w14:paraId="6CD454C6" w14:textId="6C8E8E03" w:rsidR="0031374A" w:rsidRPr="002D2DDF" w:rsidRDefault="00CA3436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(PROPERTIES CHANGE WHEN CASH IS LOW)</w:t>
            </w:r>
          </w:p>
        </w:tc>
      </w:tr>
      <w:tr w:rsidR="005B6E60" w:rsidRPr="002D2DDF" w14:paraId="122ED6BC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9D1B83" w14:textId="2C67DCE0" w:rsidR="005B6E60" w:rsidRDefault="00715B7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Jakeball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357DFC" w14:textId="50B466F2" w:rsidR="005B6E60" w:rsidRDefault="00715B7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1AB507C" wp14:editId="743B560C">
                  <wp:extent cx="474980" cy="474980"/>
                  <wp:effectExtent l="0" t="0" r="1270" b="0"/>
                  <wp:docPr id="372781372" name="Picture 37278137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59C88AC" wp14:editId="1E7CC6EB">
                  <wp:extent cx="474980" cy="474980"/>
                  <wp:effectExtent l="0" t="0" r="0" b="0"/>
                  <wp:docPr id="760606617" name="Picture 76060661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110F75D" wp14:editId="42EE7617">
                  <wp:extent cx="474980" cy="474980"/>
                  <wp:effectExtent l="0" t="0" r="1270" b="0"/>
                  <wp:docPr id="840367786" name="Picture 84036778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B6E60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3DE3306" wp14:editId="6E58303D">
                  <wp:extent cx="425450" cy="425450"/>
                  <wp:effectExtent l="0" t="0" r="0" b="0"/>
                  <wp:docPr id="1021747414" name="Picture 1021747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E60" w:rsidRPr="002D2DDF" w14:paraId="26BBC009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C73532" w14:textId="02ADE5C8" w:rsidR="005B6E60" w:rsidRDefault="00715B7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Jakehammer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50C5AA" w14:textId="79A4DF00" w:rsidR="005B6E60" w:rsidRDefault="00715B7C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F924945" wp14:editId="6A11C2F1">
                  <wp:extent cx="474980" cy="474980"/>
                  <wp:effectExtent l="0" t="0" r="1270" b="0"/>
                  <wp:docPr id="2040280248" name="Picture 204028024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6708073" wp14:editId="64FCA101">
                  <wp:extent cx="474980" cy="474980"/>
                  <wp:effectExtent l="0" t="0" r="0" b="0"/>
                  <wp:docPr id="77502928" name="Picture 7750292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AB98C6A" wp14:editId="4B4C8B4F">
                  <wp:extent cx="474980" cy="474980"/>
                  <wp:effectExtent l="0" t="0" r="1270" b="0"/>
                  <wp:docPr id="2073044952" name="Picture 207304495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50BFF02" wp14:editId="7842BAE0">
                  <wp:extent cx="439420" cy="418465"/>
                  <wp:effectExtent l="0" t="0" r="0" b="635"/>
                  <wp:docPr id="1976058878" name="Picture 1976058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6D7" w:rsidRPr="002D2DDF" w14:paraId="77F569F8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6D3F9" w14:textId="3B8A9913" w:rsidR="004046D7" w:rsidRDefault="00CC7A1E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Sweet Deals!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D4173A" w14:textId="03FA0A87" w:rsidR="00CC5FC3" w:rsidRDefault="00CC7A1E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8664529" wp14:editId="10C17D8C">
                  <wp:extent cx="474980" cy="474980"/>
                  <wp:effectExtent l="0" t="0" r="0" b="1270"/>
                  <wp:docPr id="24509177" name="Picture 2450917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4A1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2A7297B7" wp14:editId="09330394">
                  <wp:extent cx="474980" cy="474980"/>
                  <wp:effectExtent l="0" t="0" r="0" b="1270"/>
                  <wp:docPr id="916211769" name="Picture 91621176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1E1ABF1" wp14:editId="298E1558">
                  <wp:extent cx="425450" cy="425450"/>
                  <wp:effectExtent l="0" t="0" r="0" b="0"/>
                  <wp:docPr id="42661469" name="Picture 4266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EF1F8" w14:textId="1457AA98" w:rsidR="001434A1" w:rsidRPr="00372851" w:rsidRDefault="001434A1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(PRESS TAUNT/S BUTTON TO MAKE PURCHASE</w:t>
            </w:r>
            <w:r w:rsidR="008B4A7B">
              <w:rPr>
                <w:sz w:val="22"/>
                <w:szCs w:val="40"/>
                <w:lang w:val="en-ID"/>
              </w:rPr>
              <w:t>, LEFT</w:t>
            </w:r>
            <w:r w:rsidR="008C14AB">
              <w:rPr>
                <w:sz w:val="22"/>
                <w:szCs w:val="40"/>
                <w:lang w:val="en-ID"/>
              </w:rPr>
              <w:t>/</w:t>
            </w:r>
            <w:r w:rsidR="008B4A7B">
              <w:rPr>
                <w:sz w:val="22"/>
                <w:szCs w:val="40"/>
                <w:lang w:val="en-ID"/>
              </w:rPr>
              <w:t>RIGHT TO SELECT</w:t>
            </w:r>
            <w:r>
              <w:rPr>
                <w:sz w:val="22"/>
                <w:szCs w:val="40"/>
                <w:lang w:val="en-ID"/>
              </w:rPr>
              <w:t>)</w:t>
            </w:r>
          </w:p>
        </w:tc>
      </w:tr>
      <w:tr w:rsidR="007537C0" w:rsidRPr="002D2DDF" w14:paraId="21C1B8F6" w14:textId="77777777" w:rsidTr="00607B8A"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7C5458" w14:textId="33BC8F15" w:rsidR="007537C0" w:rsidRDefault="007537C0" w:rsidP="0031374A">
            <w:pPr>
              <w:pStyle w:val="NoSpacing"/>
              <w:rPr>
                <w:sz w:val="22"/>
                <w:szCs w:val="40"/>
                <w:lang w:val="en-ID"/>
              </w:rPr>
            </w:pPr>
          </w:p>
        </w:tc>
        <w:tc>
          <w:tcPr>
            <w:tcW w:w="34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vAlign w:val="center"/>
          </w:tcPr>
          <w:p w14:paraId="6EDECF7C" w14:textId="60008605" w:rsidR="007537C0" w:rsidRDefault="007537C0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 </w:t>
            </w:r>
            <w:r w:rsidR="002805D1">
              <w:rPr>
                <w:sz w:val="22"/>
                <w:szCs w:val="40"/>
                <w:lang w:val="en-ID"/>
              </w:rPr>
              <w:t xml:space="preserve"> </w:t>
            </w:r>
            <w:r>
              <w:rPr>
                <w:sz w:val="22"/>
                <w:szCs w:val="40"/>
                <w:lang w:val="en-ID"/>
              </w:rPr>
              <w:t>Dealbreaker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CAC3AD" w14:textId="35BD813F" w:rsidR="007537C0" w:rsidRPr="00372851" w:rsidRDefault="007537C0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(DURING SWEET DEALS)</w:t>
            </w:r>
            <w:r w:rsidRPr="00372851">
              <w:rPr>
                <w:sz w:val="22"/>
                <w:szCs w:val="40"/>
                <w:lang w:val="en-ID"/>
              </w:rPr>
              <w:t xml:space="preserve"> 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47DBD1DF" wp14:editId="570F275C">
                  <wp:extent cx="474980" cy="474980"/>
                  <wp:effectExtent l="0" t="0" r="0" b="1270"/>
                  <wp:docPr id="1788451170" name="Picture 1788451170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B65DBF8" wp14:editId="0DB4BA59">
                  <wp:extent cx="474980" cy="474980"/>
                  <wp:effectExtent l="0" t="0" r="0" b="1270"/>
                  <wp:docPr id="881679239" name="Picture 881679239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 884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95DA88B" wp14:editId="4917CFE3">
                  <wp:extent cx="425450" cy="425450"/>
                  <wp:effectExtent l="0" t="0" r="0" b="0"/>
                  <wp:docPr id="1583986404" name="Picture 1583986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9A8" w:rsidRPr="002D2DDF" w14:paraId="5DF0EBE6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9D7B7B" w14:textId="1690A2D7" w:rsidR="009E09A8" w:rsidRDefault="009E09A8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BMO Chop!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6DEDF" w14:textId="6BE1E6EC" w:rsidR="003312BE" w:rsidRDefault="009E09A8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(REQUIRES BMO TO BE PURCHASED</w:t>
            </w:r>
            <w:r w:rsidR="006E5A90">
              <w:rPr>
                <w:sz w:val="22"/>
                <w:szCs w:val="40"/>
                <w:lang w:val="en-ID"/>
              </w:rPr>
              <w:t>, OR DURING RAGE</w:t>
            </w:r>
            <w:r>
              <w:rPr>
                <w:sz w:val="22"/>
                <w:szCs w:val="40"/>
                <w:lang w:val="en-ID"/>
              </w:rPr>
              <w:t>)</w:t>
            </w:r>
            <w:r>
              <w:drawing>
                <wp:inline distT="0" distB="0" distL="0" distR="0" wp14:anchorId="0FC42E9D" wp14:editId="2DEF4D16">
                  <wp:extent cx="475200" cy="475200"/>
                  <wp:effectExtent l="0" t="0" r="1270" b="0"/>
                  <wp:docPr id="357163579" name="Picture 357163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D490F9E" wp14:editId="16E8E197">
                  <wp:extent cx="425450" cy="425450"/>
                  <wp:effectExtent l="0" t="0" r="0" b="0"/>
                  <wp:docPr id="1950482180" name="Picture 1950482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74A" w:rsidRPr="002D2DDF" w14:paraId="2A294EAC" w14:textId="77777777" w:rsidTr="002D2DDF">
        <w:tc>
          <w:tcPr>
            <w:tcW w:w="0" w:type="auto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000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FAD0CE" w14:textId="37A9B99B" w:rsidR="0031374A" w:rsidRPr="002D2DDF" w:rsidRDefault="0031374A" w:rsidP="0031374A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b/>
                <w:bCs/>
                <w:sz w:val="22"/>
                <w:szCs w:val="40"/>
                <w:lang w:val="en-ID"/>
              </w:rPr>
              <w:t>Super Moves</w:t>
            </w:r>
          </w:p>
        </w:tc>
      </w:tr>
      <w:tr w:rsidR="0031374A" w:rsidRPr="002D2DDF" w14:paraId="7432DF33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BDC2D" w14:textId="13C44E7B" w:rsidR="0031374A" w:rsidRPr="002D2DDF" w:rsidRDefault="009E09A8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Giant Jake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A6CF5" w14:textId="446C92B1" w:rsidR="0031374A" w:rsidRPr="002D2DDF" w:rsidRDefault="00134869" w:rsidP="0031374A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77BE7015" wp14:editId="5FDED29C">
                  <wp:extent cx="476250" cy="4762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9BB9298" wp14:editId="7BF38FB5">
                  <wp:extent cx="476250" cy="47625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144461FA" wp14:editId="1E6F66D9">
                  <wp:extent cx="425450" cy="425450"/>
                  <wp:effectExtent l="0" t="0" r="0" b="0"/>
                  <wp:docPr id="898" name="Picture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374A" w:rsidRPr="002D2DDF">
              <w:rPr>
                <w:rFonts w:hint="eastAsia"/>
                <w:sz w:val="22"/>
                <w:szCs w:val="40"/>
                <w:lang w:val="en-ID"/>
              </w:rPr>
              <w:t xml:space="preserve"> </w:t>
            </w:r>
          </w:p>
        </w:tc>
      </w:tr>
      <w:tr w:rsidR="00134869" w:rsidRPr="002D2DDF" w14:paraId="23B59E12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1A1137" w14:textId="77777777" w:rsidR="00134869" w:rsidRDefault="001A733F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Bravest Warrior</w:t>
            </w:r>
          </w:p>
          <w:p w14:paraId="2408920C" w14:textId="24729952" w:rsidR="003C3657" w:rsidRPr="002D2DDF" w:rsidRDefault="003C3657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B70994F" wp14:editId="09B64039">
                  <wp:extent cx="474980" cy="474980"/>
                  <wp:effectExtent l="0" t="0" r="1270" b="0"/>
                  <wp:docPr id="1348383590" name="Picture 1348383590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(MAX VERSION AVAILABLE)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D78FD4" w14:textId="7B545A56" w:rsidR="00134869" w:rsidRPr="00372851" w:rsidRDefault="001A733F" w:rsidP="00134869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7D60B193" wp14:editId="0189464C">
                  <wp:extent cx="475200" cy="475200"/>
                  <wp:effectExtent l="0" t="0" r="0" b="1270"/>
                  <wp:docPr id="1573440733" name="Picture 15734407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71C5">
              <w:drawing>
                <wp:inline distT="0" distB="0" distL="0" distR="0" wp14:anchorId="1D6F1A5C" wp14:editId="3C4EC22C">
                  <wp:extent cx="475200" cy="478800"/>
                  <wp:effectExtent l="0" t="0" r="1270" b="0"/>
                  <wp:docPr id="16679033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34869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233096">
              <w:rPr>
                <w:sz w:val="22"/>
                <w:szCs w:val="40"/>
                <w:lang w:val="en-ID"/>
              </w:rPr>
              <w:t xml:space="preserve"> </w:t>
            </w:r>
            <w:r w:rsidR="000569DC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6E1A961E" wp14:editId="0CFDE6ED">
                  <wp:extent cx="439420" cy="418465"/>
                  <wp:effectExtent l="0" t="0" r="0" b="635"/>
                  <wp:docPr id="1818218846" name="Picture 1818218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746" w:rsidRPr="002D2DDF" w14:paraId="506AF172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2F5B4" w14:textId="187AD809" w:rsidR="005F6746" w:rsidRDefault="007B02D4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lastRenderedPageBreak/>
              <w:t>Rising Swordsman</w:t>
            </w:r>
            <w:r w:rsidR="001971C5" w:rsidRPr="001971C5">
              <w:rPr>
                <w:sz w:val="22"/>
                <w:szCs w:val="40"/>
                <w:lang w:val="en-ID"/>
              </w:rPr>
              <w:t xml:space="preserve"> </w:t>
            </w:r>
            <w:r w:rsidR="001971C5">
              <w:rPr>
                <w:sz w:val="22"/>
                <w:szCs w:val="40"/>
                <w:lang w:val="en-ID"/>
              </w:rPr>
              <w:br/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146FB26" wp14:editId="4B1DC655">
                  <wp:extent cx="474980" cy="474980"/>
                  <wp:effectExtent l="0" t="0" r="1270" b="0"/>
                  <wp:docPr id="733104112" name="Picture 73310411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 881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t>(MAX VERSION AVAILABLE)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18BF2E" w14:textId="796DF45C" w:rsidR="005F6746" w:rsidRDefault="00C31F75" w:rsidP="005F6746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0F5ECFA2" wp14:editId="4350260F">
                  <wp:extent cx="475200" cy="475200"/>
                  <wp:effectExtent l="0" t="0" r="0" b="1270"/>
                  <wp:docPr id="888178859" name="Picture 8881788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EF7E4B2" wp14:editId="770D4CB7">
                  <wp:extent cx="475200" cy="475200"/>
                  <wp:effectExtent l="0" t="0" r="0" b="1270"/>
                  <wp:docPr id="380757016" name="Picture 380757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6746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5F6746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3187C13A" wp14:editId="400CA630">
                  <wp:extent cx="425450" cy="425450"/>
                  <wp:effectExtent l="0" t="0" r="0" b="0"/>
                  <wp:docPr id="919" name="Picture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7D7" w:rsidRPr="002D2DDF" w14:paraId="79A64520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BC0FC" w14:textId="30FA1329" w:rsidR="009D37D7" w:rsidRDefault="00F51878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t>Arithmetic Blaster</w:t>
            </w:r>
            <w:r w:rsidR="00D63BCE">
              <w:rPr>
                <w:b/>
                <w:bCs/>
                <w:sz w:val="22"/>
                <w:szCs w:val="40"/>
                <w:lang w:val="en-ID"/>
              </w:rPr>
              <w:br/>
            </w:r>
            <w:r w:rsidR="009D37D7">
              <w:rPr>
                <w:b/>
                <w:bCs/>
                <w:sz w:val="22"/>
                <w:szCs w:val="40"/>
                <w:lang w:val="en-ID"/>
              </w:rPr>
              <w:t>[LV. 2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57640D" w14:textId="275AA8D9" w:rsidR="009D37D7" w:rsidRDefault="002805D1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>(PROPERTIES CHANGE DURING CUSTOM COMBO, MAX MODE, OR RAGE)</w:t>
            </w:r>
            <w:r>
              <w:rPr>
                <w:sz w:val="22"/>
                <w:szCs w:val="40"/>
                <w:lang w:val="en-ID"/>
              </w:rPr>
              <w:br/>
            </w:r>
            <w:r w:rsidR="00F51878">
              <w:rPr>
                <w:sz w:val="22"/>
                <w:szCs w:val="40"/>
                <w:lang w:val="en-ID"/>
              </w:rPr>
              <w:drawing>
                <wp:inline distT="0" distB="0" distL="0" distR="0" wp14:anchorId="20084723" wp14:editId="789DD397">
                  <wp:extent cx="476250" cy="476250"/>
                  <wp:effectExtent l="0" t="0" r="0" b="0"/>
                  <wp:docPr id="402738170" name="Picture 40273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1878">
              <w:rPr>
                <w:sz w:val="22"/>
                <w:szCs w:val="40"/>
                <w:lang w:val="en-ID"/>
              </w:rPr>
              <w:drawing>
                <wp:inline distT="0" distB="0" distL="0" distR="0" wp14:anchorId="59CB4BCE" wp14:editId="6727F2BA">
                  <wp:extent cx="476250" cy="476250"/>
                  <wp:effectExtent l="0" t="0" r="0" b="0"/>
                  <wp:docPr id="1086184850" name="Picture 1086184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1878"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="00F51878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0297C20F" wp14:editId="12FC6FED">
                  <wp:extent cx="425450" cy="425450"/>
                  <wp:effectExtent l="0" t="0" r="0" b="0"/>
                  <wp:docPr id="1740210873" name="Picture 1740210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80420"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72B10E3" wp14:editId="2A33B739">
                  <wp:extent cx="425450" cy="425450"/>
                  <wp:effectExtent l="0" t="0" r="0" b="0"/>
                  <wp:docPr id="2119578883" name="Picture 2119578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7D7" w:rsidRPr="002D2DDF" w14:paraId="27C9193E" w14:textId="77777777" w:rsidTr="002D2DDF">
        <w:tc>
          <w:tcPr>
            <w:tcW w:w="463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111B5" w14:textId="38A41801" w:rsidR="009D37D7" w:rsidRPr="0031374A" w:rsidRDefault="009D37D7" w:rsidP="009D37D7">
            <w:pPr>
              <w:pStyle w:val="NoSpacing"/>
              <w:rPr>
                <w:b/>
                <w:bCs/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t xml:space="preserve">The </w:t>
            </w:r>
            <w:r w:rsidR="0001482E">
              <w:rPr>
                <w:sz w:val="22"/>
                <w:szCs w:val="40"/>
                <w:lang w:val="en-ID"/>
              </w:rPr>
              <w:t>Finnale</w:t>
            </w:r>
            <w:r>
              <w:rPr>
                <w:sz w:val="22"/>
                <w:szCs w:val="40"/>
                <w:lang w:val="en-ID"/>
              </w:rPr>
              <w:t xml:space="preserve"> </w:t>
            </w:r>
            <w:r>
              <w:rPr>
                <w:b/>
                <w:bCs/>
                <w:sz w:val="22"/>
                <w:szCs w:val="40"/>
                <w:lang w:val="en-ID"/>
              </w:rPr>
              <w:t>[LV. 3 Super]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21410B" w14:textId="3C604967" w:rsidR="009D37D7" w:rsidRPr="00372851" w:rsidRDefault="003B1050" w:rsidP="009D37D7">
            <w:pPr>
              <w:pStyle w:val="NoSpacing"/>
              <w:rPr>
                <w:sz w:val="22"/>
                <w:szCs w:val="40"/>
                <w:lang w:val="en-ID"/>
              </w:rPr>
            </w:pP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9323BD8" wp14:editId="072E95C7">
                  <wp:extent cx="475200" cy="475200"/>
                  <wp:effectExtent l="0" t="0" r="0" b="1270"/>
                  <wp:docPr id="760202513" name="Picture 7602025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40"/>
                <w:lang w:val="en-ID"/>
              </w:rPr>
              <w:drawing>
                <wp:inline distT="0" distB="0" distL="0" distR="0" wp14:anchorId="2134B1A3" wp14:editId="7D8F727C">
                  <wp:extent cx="475200" cy="475200"/>
                  <wp:effectExtent l="0" t="0" r="0" b="1270"/>
                  <wp:docPr id="1238305953" name="Picture 12383059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75200" cy="47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2D2DDF">
              <w:rPr>
                <w:rFonts w:hint="eastAsia"/>
                <w:sz w:val="22"/>
                <w:szCs w:val="40"/>
                <w:lang w:val="en-ID"/>
              </w:rPr>
              <w:t>+</w:t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7A653CD1" wp14:editId="18DB07E1">
                  <wp:extent cx="439420" cy="418465"/>
                  <wp:effectExtent l="0" t="0" r="0" b="635"/>
                  <wp:docPr id="900" name="Picture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3D94F7F" wp14:editId="52CBABE7">
                  <wp:extent cx="439420" cy="418465"/>
                  <wp:effectExtent l="0" t="0" r="0" b="635"/>
                  <wp:docPr id="1666276170" name="Picture 1666276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2851">
              <w:rPr>
                <w:sz w:val="22"/>
                <w:szCs w:val="40"/>
                <w:lang w:val="en-ID"/>
              </w:rPr>
              <w:drawing>
                <wp:inline distT="0" distB="0" distL="0" distR="0" wp14:anchorId="54ECDA78" wp14:editId="1D861692">
                  <wp:extent cx="439420" cy="418465"/>
                  <wp:effectExtent l="0" t="0" r="0" b="635"/>
                  <wp:docPr id="589568275" name="Picture 589568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" cy="41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4CD0E" w14:textId="2C8B49C2" w:rsidR="0031374A" w:rsidRDefault="0031374A" w:rsidP="002D2DDF">
      <w:pPr>
        <w:pStyle w:val="NoSpacing"/>
        <w:rPr>
          <w:sz w:val="14"/>
        </w:rPr>
      </w:pPr>
    </w:p>
    <w:p w14:paraId="44C9F369" w14:textId="77777777" w:rsid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3E7A9965" w14:textId="3DECE996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 xml:space="preserve">Commands written here are for characters facing right. All commands are reversed when facing left. </w:t>
      </w:r>
    </w:p>
    <w:p w14:paraId="515B7D90" w14:textId="77777777" w:rsidR="0031374A" w:rsidRPr="0031374A" w:rsidRDefault="0031374A" w:rsidP="0031374A">
      <w:pPr>
        <w:pStyle w:val="NoSpacing"/>
        <w:jc w:val="center"/>
        <w:rPr>
          <w:b/>
          <w:bCs/>
          <w:sz w:val="22"/>
          <w:szCs w:val="28"/>
        </w:rPr>
      </w:pPr>
    </w:p>
    <w:p w14:paraId="76996FBD" w14:textId="4C23147E" w:rsidR="004D5ECB" w:rsidRDefault="0031374A" w:rsidP="0031374A">
      <w:pPr>
        <w:pStyle w:val="NoSpacing"/>
        <w:jc w:val="center"/>
        <w:rPr>
          <w:b/>
          <w:bCs/>
          <w:sz w:val="22"/>
          <w:szCs w:val="28"/>
        </w:rPr>
      </w:pPr>
      <w:r w:rsidRPr="0031374A">
        <w:rPr>
          <w:b/>
          <w:bCs/>
          <w:sz w:val="22"/>
          <w:szCs w:val="28"/>
        </w:rPr>
        <w:t>EX commands can be executed by inputting two buttons instead of one.</w:t>
      </w:r>
    </w:p>
    <w:p w14:paraId="485E2AFE" w14:textId="77777777" w:rsidR="002D5085" w:rsidRDefault="002D5085" w:rsidP="003F75A6">
      <w:pPr>
        <w:pStyle w:val="NoSpacing"/>
        <w:rPr>
          <w:b/>
          <w:bCs/>
          <w:sz w:val="22"/>
          <w:szCs w:val="28"/>
        </w:rPr>
      </w:pPr>
    </w:p>
    <w:p w14:paraId="37D88ABC" w14:textId="3B29B4D4" w:rsidR="002D5085" w:rsidRDefault="002D5085" w:rsidP="003F75A6">
      <w:pPr>
        <w:pStyle w:val="NoSpacing"/>
        <w:rPr>
          <w:b/>
          <w:bCs/>
          <w:sz w:val="22"/>
          <w:szCs w:val="28"/>
        </w:rPr>
      </w:pPr>
    </w:p>
    <w:p w14:paraId="78D6150A" w14:textId="77777777" w:rsidR="004D5ECB" w:rsidRDefault="004D5ECB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br w:type="page"/>
      </w:r>
    </w:p>
    <w:p w14:paraId="6F76B4CE" w14:textId="77777777" w:rsidR="004D5ECB" w:rsidRDefault="004D5ECB" w:rsidP="004D5ECB">
      <w:pPr>
        <w:pStyle w:val="NoSpacing"/>
        <w:rPr>
          <w:b/>
          <w:bCs/>
          <w:sz w:val="24"/>
          <w:szCs w:val="44"/>
        </w:rPr>
        <w:sectPr w:rsidR="004D5ECB" w:rsidSect="002D2DDF">
          <w:headerReference w:type="default" r:id="rId25"/>
          <w:footerReference w:type="default" r:id="rId26"/>
          <w:headerReference w:type="first" r:id="rId27"/>
          <w:footerReference w:type="first" r:id="rId28"/>
          <w:pgSz w:w="15840" w:h="12240" w:orient="landscape"/>
          <w:pgMar w:top="357" w:right="357" w:bottom="357" w:left="357" w:header="289" w:footer="431" w:gutter="0"/>
          <w:cols w:space="720"/>
          <w:titlePg/>
          <w:docGrid w:linePitch="360"/>
        </w:sectPr>
      </w:pPr>
    </w:p>
    <w:p w14:paraId="6E2D455D" w14:textId="5C1B69BE" w:rsidR="009D2A25" w:rsidRPr="009D2A25" w:rsidRDefault="004D5ECB" w:rsidP="009D2A25">
      <w:pPr>
        <w:pStyle w:val="NoSpacing"/>
        <w:rPr>
          <w:b/>
          <w:bCs/>
          <w:sz w:val="36"/>
          <w:szCs w:val="56"/>
        </w:rPr>
      </w:pPr>
      <w:r w:rsidRPr="009D2A25">
        <w:rPr>
          <w:b/>
          <w:bCs/>
          <w:sz w:val="36"/>
          <w:szCs w:val="56"/>
        </w:rPr>
        <w:lastRenderedPageBreak/>
        <w:t>CHANGELOG</w:t>
      </w:r>
    </w:p>
    <w:p w14:paraId="027D5D78" w14:textId="062BDFA0" w:rsidR="008F1543" w:rsidRPr="00216516" w:rsidRDefault="009D2A25" w:rsidP="008F1543">
      <w:pPr>
        <w:pStyle w:val="ListParagraph"/>
        <w:numPr>
          <w:ilvl w:val="0"/>
          <w:numId w:val="1"/>
        </w:numPr>
        <w:rPr>
          <w:sz w:val="22"/>
          <w:szCs w:val="28"/>
        </w:rPr>
      </w:pPr>
      <w:r w:rsidRPr="009151F1">
        <w:rPr>
          <w:sz w:val="22"/>
          <w:szCs w:val="28"/>
        </w:rPr>
        <w:t>: Release edition.</w:t>
      </w:r>
    </w:p>
    <w:sectPr w:rsidR="008F1543" w:rsidRPr="00216516" w:rsidSect="004D5ECB">
      <w:pgSz w:w="12240" w:h="15840"/>
      <w:pgMar w:top="357" w:right="357" w:bottom="357" w:left="357" w:header="289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79C6" w14:textId="77777777" w:rsidR="00C160F9" w:rsidRDefault="00C160F9" w:rsidP="00890A94">
      <w:r>
        <w:separator/>
      </w:r>
    </w:p>
  </w:endnote>
  <w:endnote w:type="continuationSeparator" w:id="0">
    <w:p w14:paraId="171761AF" w14:textId="77777777" w:rsidR="00C160F9" w:rsidRDefault="00C160F9" w:rsidP="00890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1E93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5AA2DBFF" w14:textId="77777777" w:rsidR="0018361D" w:rsidRDefault="0018361D" w:rsidP="00890A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5644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5476" w14:textId="77777777" w:rsidR="002D2DDF" w:rsidRPr="00FC2165" w:rsidRDefault="002D2DDF" w:rsidP="00FC2165">
    <w:pPr>
      <w:pStyle w:val="Footer"/>
      <w:jc w:val="right"/>
      <w:rPr>
        <w:sz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6FC0" w14:textId="77777777" w:rsidR="002D2DDF" w:rsidRDefault="002D2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084C" w14:textId="77777777" w:rsidR="00C160F9" w:rsidRDefault="00C160F9" w:rsidP="00890A94">
      <w:r>
        <w:separator/>
      </w:r>
    </w:p>
  </w:footnote>
  <w:footnote w:type="continuationSeparator" w:id="0">
    <w:p w14:paraId="719E5523" w14:textId="77777777" w:rsidR="00C160F9" w:rsidRDefault="00C160F9" w:rsidP="00890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7FDA" w14:textId="001EA0BB" w:rsidR="00190138" w:rsidRDefault="00AA4539">
    <w:pPr>
      <w:pStyle w:val="Header"/>
    </w:pPr>
    <w:r>
      <mc:AlternateContent>
        <mc:Choice Requires="wpg">
          <w:drawing>
            <wp:anchor distT="0" distB="0" distL="114300" distR="114300" simplePos="0" relativeHeight="251686912" behindDoc="0" locked="0" layoutInCell="1" allowOverlap="1" wp14:anchorId="2EE4ADA4" wp14:editId="0541B3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0707" cy="10058400"/>
              <wp:effectExtent l="0" t="0" r="0" b="0"/>
              <wp:wrapNone/>
              <wp:docPr id="391" name="Group 391" descr="first page cover imag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0707" cy="10058400"/>
                        <a:chOff x="0" y="0"/>
                        <a:chExt cx="7770707" cy="10058400"/>
                      </a:xfrm>
                    </wpg:grpSpPr>
                    <wps:wsp>
                      <wps:cNvPr id="390" name="Rectangle 390" descr="woman writing while sitting on a mountain"/>
                      <wps:cNvSpPr/>
                      <wps:spPr>
                        <a:xfrm>
                          <a:off x="432827" y="2472267"/>
                          <a:ext cx="5193792" cy="3904488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 l="-45" r="4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28" name="Group 102"/>
                      <wpg:cNvGrpSpPr>
                        <a:grpSpLocks/>
                      </wpg:cNvGrpSpPr>
                      <wpg:grpSpPr>
                        <a:xfrm>
                          <a:off x="5621867" y="0"/>
                          <a:ext cx="2148840" cy="1115568"/>
                          <a:chOff x="0" y="0"/>
                          <a:chExt cx="512763" cy="1306512"/>
                        </a:xfrm>
                        <a:solidFill>
                          <a:srgbClr val="454C02"/>
                        </a:solidFill>
                      </wpg:grpSpPr>
                      <wps:wsp>
                        <wps:cNvPr id="24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5" name="Group 73"/>
                      <wpg:cNvGrpSpPr>
                        <a:grpSpLocks noChangeAspect="1"/>
                      </wpg:cNvGrpSpPr>
                      <wpg:grpSpPr>
                        <a:xfrm flipH="1">
                          <a:off x="4080933" y="2700867"/>
                          <a:ext cx="1600200" cy="793089"/>
                          <a:chOff x="0" y="0"/>
                          <a:chExt cx="2139950" cy="1057275"/>
                        </a:xfrm>
                        <a:solidFill>
                          <a:schemeClr val="accent1"/>
                        </a:solidFill>
                      </wpg:grpSpPr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1" name="Group 102"/>
                      <wpg:cNvGrpSpPr>
                        <a:grpSpLocks noChangeAspect="1"/>
                      </wpg:cNvGrpSpPr>
                      <wpg:grpSpPr>
                        <a:xfrm>
                          <a:off x="0" y="6400800"/>
                          <a:ext cx="260985" cy="3657600"/>
                          <a:chOff x="0" y="0"/>
                          <a:chExt cx="512763" cy="4279900"/>
                        </a:xfrm>
                        <a:solidFill>
                          <a:srgbClr val="454C02"/>
                        </a:solidFill>
                      </wpg:grpSpPr>
                      <wps:wsp>
                        <wps:cNvPr id="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1989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4024312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3846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3671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34972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332422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31496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971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2797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26225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244951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22748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2101850"/>
                            <a:ext cx="512763" cy="762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1922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1749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157480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1400175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1227137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874712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70008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525462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352425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173037"/>
                            <a:ext cx="512763" cy="809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763" cy="793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1" name="Group 30">
                        <a:extLst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</a:extLst>
                      </wpg:cNvPr>
                      <wpg:cNvGrpSpPr>
                        <a:grpSpLocks noChangeAspect="1"/>
                      </wpg:cNvGrpSpPr>
                      <wpg:grpSpPr>
                        <a:xfrm>
                          <a:off x="1828800" y="6925733"/>
                          <a:ext cx="4114800" cy="3053662"/>
                          <a:chOff x="0" y="0"/>
                          <a:chExt cx="4508500" cy="3343275"/>
                        </a:xfrm>
                        <a:solidFill>
                          <a:schemeClr val="bg2">
                            <a:alpha val="39000"/>
                          </a:schemeClr>
                        </a:solidFill>
                      </wpg:grpSpPr>
                      <wps:wsp>
                        <wps:cNvPr id="2" name="Freeform 5">
                          <a:extLst>
                            <a:ext uri="{FF2B5EF4-FFF2-40B4-BE49-F238E27FC236}">
                              <a16:creationId xmlns:a16="http://schemas.microsoft.com/office/drawing/2014/main" id="{5121AD7F-B7F7-4D24-B5CB-69B1E147DDFC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027113" y="0"/>
                            <a:ext cx="2492375" cy="2493963"/>
                          </a:xfrm>
                          <a:custGeom>
                            <a:avLst/>
                            <a:gdLst>
                              <a:gd name="T0" fmla="*/ 182 w 587"/>
                              <a:gd name="T1" fmla="*/ 544 h 587"/>
                              <a:gd name="T2" fmla="*/ 20 w 587"/>
                              <a:gd name="T3" fmla="*/ 293 h 587"/>
                              <a:gd name="T4" fmla="*/ 293 w 587"/>
                              <a:gd name="T5" fmla="*/ 19 h 587"/>
                              <a:gd name="T6" fmla="*/ 567 w 587"/>
                              <a:gd name="T7" fmla="*/ 293 h 587"/>
                              <a:gd name="T8" fmla="*/ 405 w 587"/>
                              <a:gd name="T9" fmla="*/ 544 h 587"/>
                              <a:gd name="T10" fmla="*/ 404 w 587"/>
                              <a:gd name="T11" fmla="*/ 544 h 587"/>
                              <a:gd name="T12" fmla="*/ 398 w 587"/>
                              <a:gd name="T13" fmla="*/ 546 h 587"/>
                              <a:gd name="T14" fmla="*/ 293 w 587"/>
                              <a:gd name="T15" fmla="*/ 567 h 587"/>
                              <a:gd name="T16" fmla="*/ 188 w 587"/>
                              <a:gd name="T17" fmla="*/ 546 h 587"/>
                              <a:gd name="T18" fmla="*/ 183 w 587"/>
                              <a:gd name="T19" fmla="*/ 544 h 587"/>
                              <a:gd name="T20" fmla="*/ 182 w 587"/>
                              <a:gd name="T21" fmla="*/ 544 h 587"/>
                              <a:gd name="T22" fmla="*/ 293 w 587"/>
                              <a:gd name="T23" fmla="*/ 0 h 587"/>
                              <a:gd name="T24" fmla="*/ 0 w 587"/>
                              <a:gd name="T25" fmla="*/ 293 h 587"/>
                              <a:gd name="T26" fmla="*/ 127 w 587"/>
                              <a:gd name="T27" fmla="*/ 535 h 587"/>
                              <a:gd name="T28" fmla="*/ 287 w 587"/>
                              <a:gd name="T29" fmla="*/ 587 h 587"/>
                              <a:gd name="T30" fmla="*/ 287 w 587"/>
                              <a:gd name="T31" fmla="*/ 587 h 587"/>
                              <a:gd name="T32" fmla="*/ 293 w 587"/>
                              <a:gd name="T33" fmla="*/ 587 h 587"/>
                              <a:gd name="T34" fmla="*/ 301 w 587"/>
                              <a:gd name="T35" fmla="*/ 587 h 587"/>
                              <a:gd name="T36" fmla="*/ 301 w 587"/>
                              <a:gd name="T37" fmla="*/ 587 h 587"/>
                              <a:gd name="T38" fmla="*/ 457 w 587"/>
                              <a:gd name="T39" fmla="*/ 537 h 587"/>
                              <a:gd name="T40" fmla="*/ 587 w 587"/>
                              <a:gd name="T41" fmla="*/ 293 h 587"/>
                              <a:gd name="T42" fmla="*/ 293 w 587"/>
                              <a:gd name="T43" fmla="*/ 0 h 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87" h="587">
                                <a:moveTo>
                                  <a:pt x="182" y="544"/>
                                </a:moveTo>
                                <a:cubicBezTo>
                                  <a:pt x="86" y="501"/>
                                  <a:pt x="20" y="405"/>
                                  <a:pt x="20" y="293"/>
                                </a:cubicBezTo>
                                <a:cubicBezTo>
                                  <a:pt x="20" y="142"/>
                                  <a:pt x="142" y="19"/>
                                  <a:pt x="293" y="19"/>
                                </a:cubicBezTo>
                                <a:cubicBezTo>
                                  <a:pt x="445" y="19"/>
                                  <a:pt x="567" y="142"/>
                                  <a:pt x="567" y="293"/>
                                </a:cubicBezTo>
                                <a:cubicBezTo>
                                  <a:pt x="567" y="405"/>
                                  <a:pt x="501" y="501"/>
                                  <a:pt x="405" y="544"/>
                                </a:cubicBezTo>
                                <a:cubicBezTo>
                                  <a:pt x="405" y="544"/>
                                  <a:pt x="404" y="544"/>
                                  <a:pt x="404" y="544"/>
                                </a:cubicBezTo>
                                <a:cubicBezTo>
                                  <a:pt x="398" y="546"/>
                                  <a:pt x="398" y="546"/>
                                  <a:pt x="398" y="546"/>
                                </a:cubicBezTo>
                                <a:cubicBezTo>
                                  <a:pt x="366" y="560"/>
                                  <a:pt x="330" y="567"/>
                                  <a:pt x="293" y="567"/>
                                </a:cubicBezTo>
                                <a:cubicBezTo>
                                  <a:pt x="256" y="567"/>
                                  <a:pt x="220" y="560"/>
                                  <a:pt x="188" y="546"/>
                                </a:cubicBezTo>
                                <a:cubicBezTo>
                                  <a:pt x="183" y="544"/>
                                  <a:pt x="183" y="544"/>
                                  <a:pt x="183" y="544"/>
                                </a:cubicBezTo>
                                <a:cubicBezTo>
                                  <a:pt x="183" y="544"/>
                                  <a:pt x="183" y="544"/>
                                  <a:pt x="182" y="544"/>
                                </a:cubicBezTo>
                                <a:moveTo>
                                  <a:pt x="293" y="0"/>
                                </a:moveTo>
                                <a:cubicBezTo>
                                  <a:pt x="131" y="0"/>
                                  <a:pt x="0" y="131"/>
                                  <a:pt x="0" y="293"/>
                                </a:cubicBezTo>
                                <a:cubicBezTo>
                                  <a:pt x="0" y="394"/>
                                  <a:pt x="50" y="482"/>
                                  <a:pt x="127" y="535"/>
                                </a:cubicBezTo>
                                <a:cubicBezTo>
                                  <a:pt x="146" y="547"/>
                                  <a:pt x="211" y="583"/>
                                  <a:pt x="287" y="587"/>
                                </a:cubicBezTo>
                                <a:cubicBezTo>
                                  <a:pt x="287" y="587"/>
                                  <a:pt x="287" y="587"/>
                                  <a:pt x="287" y="587"/>
                                </a:cubicBezTo>
                                <a:cubicBezTo>
                                  <a:pt x="289" y="587"/>
                                  <a:pt x="291" y="587"/>
                                  <a:pt x="293" y="587"/>
                                </a:cubicBezTo>
                                <a:cubicBezTo>
                                  <a:pt x="296" y="587"/>
                                  <a:pt x="298" y="587"/>
                                  <a:pt x="301" y="587"/>
                                </a:cubicBezTo>
                                <a:cubicBezTo>
                                  <a:pt x="301" y="587"/>
                                  <a:pt x="301" y="587"/>
                                  <a:pt x="301" y="587"/>
                                </a:cubicBezTo>
                                <a:cubicBezTo>
                                  <a:pt x="372" y="583"/>
                                  <a:pt x="434" y="551"/>
                                  <a:pt x="457" y="537"/>
                                </a:cubicBezTo>
                                <a:cubicBezTo>
                                  <a:pt x="536" y="485"/>
                                  <a:pt x="587" y="395"/>
                                  <a:pt x="587" y="293"/>
                                </a:cubicBezTo>
                                <a:cubicBezTo>
                                  <a:pt x="587" y="131"/>
                                  <a:pt x="456" y="0"/>
                                  <a:pt x="293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6">
                          <a:extLst>
                            <a:ext uri="{FF2B5EF4-FFF2-40B4-BE49-F238E27FC236}">
                              <a16:creationId xmlns:a16="http://schemas.microsoft.com/office/drawing/2014/main" id="{15F018D6-395F-4F21-AAE4-DFBBFFFBACB4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541463" y="2260600"/>
                            <a:ext cx="704850" cy="623888"/>
                          </a:xfrm>
                          <a:custGeom>
                            <a:avLst/>
                            <a:gdLst>
                              <a:gd name="T0" fmla="*/ 104 w 166"/>
                              <a:gd name="T1" fmla="*/ 130 h 147"/>
                              <a:gd name="T2" fmla="*/ 50 w 166"/>
                              <a:gd name="T3" fmla="*/ 45 h 147"/>
                              <a:gd name="T4" fmla="*/ 148 w 166"/>
                              <a:gd name="T5" fmla="*/ 71 h 147"/>
                              <a:gd name="T6" fmla="*/ 148 w 166"/>
                              <a:gd name="T7" fmla="*/ 130 h 147"/>
                              <a:gd name="T8" fmla="*/ 104 w 166"/>
                              <a:gd name="T9" fmla="*/ 130 h 147"/>
                              <a:gd name="T10" fmla="*/ 0 w 166"/>
                              <a:gd name="T11" fmla="*/ 0 h 147"/>
                              <a:gd name="T12" fmla="*/ 95 w 166"/>
                              <a:gd name="T13" fmla="*/ 147 h 147"/>
                              <a:gd name="T14" fmla="*/ 166 w 166"/>
                              <a:gd name="T15" fmla="*/ 147 h 147"/>
                              <a:gd name="T16" fmla="*/ 166 w 166"/>
                              <a:gd name="T17" fmla="*/ 55 h 147"/>
                              <a:gd name="T18" fmla="*/ 166 w 166"/>
                              <a:gd name="T19" fmla="*/ 55 h 147"/>
                              <a:gd name="T20" fmla="*/ 6 w 166"/>
                              <a:gd name="T21" fmla="*/ 3 h 147"/>
                              <a:gd name="T22" fmla="*/ 0 w 166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6" h="147">
                                <a:moveTo>
                                  <a:pt x="104" y="130"/>
                                </a:moveTo>
                                <a:cubicBezTo>
                                  <a:pt x="50" y="45"/>
                                  <a:pt x="50" y="45"/>
                                  <a:pt x="50" y="45"/>
                                </a:cubicBezTo>
                                <a:cubicBezTo>
                                  <a:pt x="76" y="56"/>
                                  <a:pt x="111" y="67"/>
                                  <a:pt x="148" y="71"/>
                                </a:cubicBezTo>
                                <a:cubicBezTo>
                                  <a:pt x="148" y="130"/>
                                  <a:pt x="148" y="130"/>
                                  <a:pt x="148" y="130"/>
                                </a:cubicBezTo>
                                <a:cubicBezTo>
                                  <a:pt x="104" y="130"/>
                                  <a:pt x="104" y="130"/>
                                  <a:pt x="104" y="130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95" y="147"/>
                                  <a:pt x="95" y="147"/>
                                  <a:pt x="95" y="147"/>
                                </a:cubicBezTo>
                                <a:cubicBezTo>
                                  <a:pt x="166" y="147"/>
                                  <a:pt x="166" y="147"/>
                                  <a:pt x="166" y="147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166" y="55"/>
                                  <a:pt x="166" y="55"/>
                                  <a:pt x="166" y="55"/>
                                </a:cubicBezTo>
                                <a:cubicBezTo>
                                  <a:pt x="90" y="51"/>
                                  <a:pt x="25" y="15"/>
                                  <a:pt x="6" y="3"/>
                                </a:cubicBezTo>
                                <a:cubicBezTo>
                                  <a:pt x="2" y="1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7">
                          <a:extLst>
                            <a:ext uri="{FF2B5EF4-FFF2-40B4-BE49-F238E27FC236}">
                              <a16:creationId xmlns:a16="http://schemas.microsoft.com/office/drawing/2014/main" id="{6CCB9AA4-4C0A-438F-83F2-3FF9884013E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305050" y="2260600"/>
                            <a:ext cx="700088" cy="623888"/>
                          </a:xfrm>
                          <a:custGeom>
                            <a:avLst/>
                            <a:gdLst>
                              <a:gd name="T0" fmla="*/ 17 w 165"/>
                              <a:gd name="T1" fmla="*/ 130 h 147"/>
                              <a:gd name="T2" fmla="*/ 17 w 165"/>
                              <a:gd name="T3" fmla="*/ 71 h 147"/>
                              <a:gd name="T4" fmla="*/ 116 w 165"/>
                              <a:gd name="T5" fmla="*/ 45 h 147"/>
                              <a:gd name="T6" fmla="*/ 61 w 165"/>
                              <a:gd name="T7" fmla="*/ 130 h 147"/>
                              <a:gd name="T8" fmla="*/ 17 w 165"/>
                              <a:gd name="T9" fmla="*/ 130 h 147"/>
                              <a:gd name="T10" fmla="*/ 165 w 165"/>
                              <a:gd name="T11" fmla="*/ 0 h 147"/>
                              <a:gd name="T12" fmla="*/ 156 w 165"/>
                              <a:gd name="T13" fmla="*/ 5 h 147"/>
                              <a:gd name="T14" fmla="*/ 0 w 165"/>
                              <a:gd name="T15" fmla="*/ 55 h 147"/>
                              <a:gd name="T16" fmla="*/ 0 w 165"/>
                              <a:gd name="T17" fmla="*/ 55 h 147"/>
                              <a:gd name="T18" fmla="*/ 0 w 165"/>
                              <a:gd name="T19" fmla="*/ 147 h 147"/>
                              <a:gd name="T20" fmla="*/ 70 w 165"/>
                              <a:gd name="T21" fmla="*/ 147 h 147"/>
                              <a:gd name="T22" fmla="*/ 165 w 165"/>
                              <a:gd name="T23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5" h="147">
                                <a:moveTo>
                                  <a:pt x="17" y="130"/>
                                </a:moveTo>
                                <a:cubicBezTo>
                                  <a:pt x="17" y="71"/>
                                  <a:pt x="17" y="71"/>
                                  <a:pt x="17" y="71"/>
                                </a:cubicBezTo>
                                <a:cubicBezTo>
                                  <a:pt x="55" y="67"/>
                                  <a:pt x="89" y="56"/>
                                  <a:pt x="116" y="45"/>
                                </a:cubicBezTo>
                                <a:cubicBezTo>
                                  <a:pt x="61" y="130"/>
                                  <a:pt x="61" y="130"/>
                                  <a:pt x="61" y="130"/>
                                </a:cubicBezTo>
                                <a:cubicBezTo>
                                  <a:pt x="17" y="130"/>
                                  <a:pt x="17" y="130"/>
                                  <a:pt x="17" y="130"/>
                                </a:cubicBezTo>
                                <a:moveTo>
                                  <a:pt x="165" y="0"/>
                                </a:moveTo>
                                <a:cubicBezTo>
                                  <a:pt x="165" y="0"/>
                                  <a:pt x="162" y="2"/>
                                  <a:pt x="156" y="5"/>
                                </a:cubicBezTo>
                                <a:cubicBezTo>
                                  <a:pt x="133" y="19"/>
                                  <a:pt x="71" y="51"/>
                                  <a:pt x="0" y="55"/>
                                </a:cubicBezTo>
                                <a:cubicBezTo>
                                  <a:pt x="0" y="55"/>
                                  <a:pt x="0" y="55"/>
                                  <a:pt x="0" y="55"/>
                                </a:cubicBezTo>
                                <a:cubicBezTo>
                                  <a:pt x="0" y="147"/>
                                  <a:pt x="0" y="147"/>
                                  <a:pt x="0" y="147"/>
                                </a:cubicBezTo>
                                <a:cubicBezTo>
                                  <a:pt x="70" y="147"/>
                                  <a:pt x="70" y="147"/>
                                  <a:pt x="70" y="147"/>
                                </a:cubicBezTo>
                                <a:cubicBezTo>
                                  <a:pt x="165" y="0"/>
                                  <a:pt x="165" y="0"/>
                                  <a:pt x="165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8">
                          <a:extLst>
                            <a:ext uri="{FF2B5EF4-FFF2-40B4-BE49-F238E27FC236}">
                              <a16:creationId xmlns:a16="http://schemas.microsoft.com/office/drawing/2014/main" id="{9A4B4ECD-CE9C-4B7F-860E-0B167AD57D6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close/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9">
                          <a:extLst>
                            <a:ext uri="{FF2B5EF4-FFF2-40B4-BE49-F238E27FC236}">
                              <a16:creationId xmlns:a16="http://schemas.microsoft.com/office/drawing/2014/main" id="{F55F4CDA-7D81-4CC5-A94A-99FEEC749AAE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1944688" y="2884487"/>
                            <a:ext cx="669925" cy="458788"/>
                          </a:xfrm>
                          <a:custGeom>
                            <a:avLst/>
                            <a:gdLst>
                              <a:gd name="T0" fmla="*/ 45 w 422"/>
                              <a:gd name="T1" fmla="*/ 244 h 289"/>
                              <a:gd name="T2" fmla="*/ 45 w 422"/>
                              <a:gd name="T3" fmla="*/ 48 h 289"/>
                              <a:gd name="T4" fmla="*/ 374 w 422"/>
                              <a:gd name="T5" fmla="*/ 48 h 289"/>
                              <a:gd name="T6" fmla="*/ 374 w 422"/>
                              <a:gd name="T7" fmla="*/ 244 h 289"/>
                              <a:gd name="T8" fmla="*/ 45 w 422"/>
                              <a:gd name="T9" fmla="*/ 244 h 289"/>
                              <a:gd name="T10" fmla="*/ 422 w 422"/>
                              <a:gd name="T11" fmla="*/ 0 h 289"/>
                              <a:gd name="T12" fmla="*/ 414 w 422"/>
                              <a:gd name="T13" fmla="*/ 0 h 289"/>
                              <a:gd name="T14" fmla="*/ 227 w 422"/>
                              <a:gd name="T15" fmla="*/ 0 h 289"/>
                              <a:gd name="T16" fmla="*/ 190 w 422"/>
                              <a:gd name="T17" fmla="*/ 0 h 289"/>
                              <a:gd name="T18" fmla="*/ 0 w 422"/>
                              <a:gd name="T19" fmla="*/ 0 h 289"/>
                              <a:gd name="T20" fmla="*/ 0 w 422"/>
                              <a:gd name="T21" fmla="*/ 289 h 289"/>
                              <a:gd name="T22" fmla="*/ 422 w 422"/>
                              <a:gd name="T23" fmla="*/ 289 h 289"/>
                              <a:gd name="T24" fmla="*/ 422 w 422"/>
                              <a:gd name="T25" fmla="*/ 0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2" h="289">
                                <a:moveTo>
                                  <a:pt x="45" y="244"/>
                                </a:moveTo>
                                <a:lnTo>
                                  <a:pt x="45" y="48"/>
                                </a:lnTo>
                                <a:lnTo>
                                  <a:pt x="374" y="48"/>
                                </a:lnTo>
                                <a:lnTo>
                                  <a:pt x="374" y="244"/>
                                </a:lnTo>
                                <a:lnTo>
                                  <a:pt x="45" y="244"/>
                                </a:lnTo>
                                <a:moveTo>
                                  <a:pt x="422" y="0"/>
                                </a:moveTo>
                                <a:lnTo>
                                  <a:pt x="414" y="0"/>
                                </a:lnTo>
                                <a:lnTo>
                                  <a:pt x="227" y="0"/>
                                </a:lnTo>
                                <a:lnTo>
                                  <a:pt x="1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"/>
                                </a:lnTo>
                                <a:lnTo>
                                  <a:pt x="422" y="289"/>
                                </a:lnTo>
                                <a:lnTo>
                                  <a:pt x="422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2B947AE0-4B96-4D9D-AED9-4CCBDEC12C0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AE2E4217-1B7C-4B9E-900F-47545F291F4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220913" y="84137"/>
                            <a:ext cx="84138" cy="2324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12">
                          <a:extLst>
                            <a:ext uri="{FF2B5EF4-FFF2-40B4-BE49-F238E27FC236}">
                              <a16:creationId xmlns:a16="http://schemas.microsoft.com/office/drawing/2014/main" id="{6A8FBA74-E722-4B2E-8EB5-CA2C747A21B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35075" y="165100"/>
                            <a:ext cx="684213" cy="2189163"/>
                          </a:xfrm>
                          <a:custGeom>
                            <a:avLst/>
                            <a:gdLst>
                              <a:gd name="T0" fmla="*/ 147 w 161"/>
                              <a:gd name="T1" fmla="*/ 0 h 515"/>
                              <a:gd name="T2" fmla="*/ 124 w 161"/>
                              <a:gd name="T3" fmla="*/ 9 h 515"/>
                              <a:gd name="T4" fmla="*/ 133 w 161"/>
                              <a:gd name="T5" fmla="*/ 505 h 515"/>
                              <a:gd name="T6" fmla="*/ 134 w 161"/>
                              <a:gd name="T7" fmla="*/ 505 h 515"/>
                              <a:gd name="T8" fmla="*/ 139 w 161"/>
                              <a:gd name="T9" fmla="*/ 507 h 515"/>
                              <a:gd name="T10" fmla="*/ 161 w 161"/>
                              <a:gd name="T11" fmla="*/ 515 h 515"/>
                              <a:gd name="T12" fmla="*/ 147 w 161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1" h="515">
                                <a:moveTo>
                                  <a:pt x="147" y="0"/>
                                </a:moveTo>
                                <a:cubicBezTo>
                                  <a:pt x="124" y="9"/>
                                  <a:pt x="124" y="9"/>
                                  <a:pt x="124" y="9"/>
                                </a:cubicBezTo>
                                <a:cubicBezTo>
                                  <a:pt x="0" y="331"/>
                                  <a:pt x="124" y="494"/>
                                  <a:pt x="133" y="505"/>
                                </a:cubicBezTo>
                                <a:cubicBezTo>
                                  <a:pt x="134" y="505"/>
                                  <a:pt x="134" y="505"/>
                                  <a:pt x="134" y="505"/>
                                </a:cubicBezTo>
                                <a:cubicBezTo>
                                  <a:pt x="139" y="507"/>
                                  <a:pt x="139" y="507"/>
                                  <a:pt x="139" y="507"/>
                                </a:cubicBezTo>
                                <a:cubicBezTo>
                                  <a:pt x="161" y="515"/>
                                  <a:pt x="161" y="515"/>
                                  <a:pt x="161" y="515"/>
                                </a:cubicBezTo>
                                <a:cubicBezTo>
                                  <a:pt x="14" y="296"/>
                                  <a:pt x="147" y="0"/>
                                  <a:pt x="147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3">
                          <a:extLst>
                            <a:ext uri="{FF2B5EF4-FFF2-40B4-BE49-F238E27FC236}">
                              <a16:creationId xmlns:a16="http://schemas.microsoft.com/office/drawing/2014/main" id="{89346F3E-2A4E-4849-8AE8-2F005361474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7313" y="165100"/>
                            <a:ext cx="679450" cy="2189163"/>
                          </a:xfrm>
                          <a:custGeom>
                            <a:avLst/>
                            <a:gdLst>
                              <a:gd name="T0" fmla="*/ 14 w 160"/>
                              <a:gd name="T1" fmla="*/ 0 h 515"/>
                              <a:gd name="T2" fmla="*/ 0 w 160"/>
                              <a:gd name="T3" fmla="*/ 515 h 515"/>
                              <a:gd name="T4" fmla="*/ 21 w 160"/>
                              <a:gd name="T5" fmla="*/ 507 h 515"/>
                              <a:gd name="T6" fmla="*/ 27 w 160"/>
                              <a:gd name="T7" fmla="*/ 505 h 515"/>
                              <a:gd name="T8" fmla="*/ 28 w 160"/>
                              <a:gd name="T9" fmla="*/ 505 h 515"/>
                              <a:gd name="T10" fmla="*/ 37 w 160"/>
                              <a:gd name="T11" fmla="*/ 9 h 515"/>
                              <a:gd name="T12" fmla="*/ 14 w 160"/>
                              <a:gd name="T13" fmla="*/ 0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0" h="515">
                                <a:moveTo>
                                  <a:pt x="14" y="0"/>
                                </a:moveTo>
                                <a:cubicBezTo>
                                  <a:pt x="14" y="0"/>
                                  <a:pt x="147" y="296"/>
                                  <a:pt x="0" y="515"/>
                                </a:cubicBezTo>
                                <a:cubicBezTo>
                                  <a:pt x="21" y="507"/>
                                  <a:pt x="21" y="507"/>
                                  <a:pt x="21" y="507"/>
                                </a:cubicBezTo>
                                <a:cubicBezTo>
                                  <a:pt x="27" y="505"/>
                                  <a:pt x="27" y="505"/>
                                  <a:pt x="27" y="505"/>
                                </a:cubicBezTo>
                                <a:cubicBezTo>
                                  <a:pt x="27" y="505"/>
                                  <a:pt x="28" y="505"/>
                                  <a:pt x="28" y="505"/>
                                </a:cubicBezTo>
                                <a:cubicBezTo>
                                  <a:pt x="37" y="493"/>
                                  <a:pt x="160" y="330"/>
                                  <a:pt x="37" y="9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4">
                          <a:extLst>
                            <a:ext uri="{FF2B5EF4-FFF2-40B4-BE49-F238E27FC236}">
                              <a16:creationId xmlns:a16="http://schemas.microsoft.com/office/drawing/2014/main" id="{8830D9A3-179B-4AE0-8A7C-5E1965878C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1554162"/>
                            <a:ext cx="1073150" cy="655638"/>
                          </a:xfrm>
                          <a:custGeom>
                            <a:avLst/>
                            <a:gdLst>
                              <a:gd name="T0" fmla="*/ 246 w 253"/>
                              <a:gd name="T1" fmla="*/ 0 h 154"/>
                              <a:gd name="T2" fmla="*/ 133 w 253"/>
                              <a:gd name="T3" fmla="*/ 81 h 154"/>
                              <a:gd name="T4" fmla="*/ 88 w 253"/>
                              <a:gd name="T5" fmla="*/ 75 h 154"/>
                              <a:gd name="T6" fmla="*/ 0 w 253"/>
                              <a:gd name="T7" fmla="*/ 121 h 154"/>
                              <a:gd name="T8" fmla="*/ 0 w 253"/>
                              <a:gd name="T9" fmla="*/ 154 h 154"/>
                              <a:gd name="T10" fmla="*/ 105 w 253"/>
                              <a:gd name="T11" fmla="*/ 106 h 154"/>
                              <a:gd name="T12" fmla="*/ 146 w 253"/>
                              <a:gd name="T13" fmla="*/ 110 h 154"/>
                              <a:gd name="T14" fmla="*/ 252 w 253"/>
                              <a:gd name="T15" fmla="*/ 24 h 154"/>
                              <a:gd name="T16" fmla="*/ 253 w 253"/>
                              <a:gd name="T17" fmla="*/ 24 h 154"/>
                              <a:gd name="T18" fmla="*/ 251 w 253"/>
                              <a:gd name="T19" fmla="*/ 0 h 154"/>
                              <a:gd name="T20" fmla="*/ 246 w 253"/>
                              <a:gd name="T21" fmla="*/ 0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154">
                                <a:moveTo>
                                  <a:pt x="246" y="0"/>
                                </a:moveTo>
                                <a:cubicBezTo>
                                  <a:pt x="161" y="0"/>
                                  <a:pt x="133" y="81"/>
                                  <a:pt x="133" y="81"/>
                                </a:cubicBezTo>
                                <a:cubicBezTo>
                                  <a:pt x="116" y="77"/>
                                  <a:pt x="101" y="75"/>
                                  <a:pt x="88" y="75"/>
                                </a:cubicBezTo>
                                <a:cubicBezTo>
                                  <a:pt x="22" y="75"/>
                                  <a:pt x="0" y="121"/>
                                  <a:pt x="0" y="121"/>
                                </a:cubicBezTo>
                                <a:cubicBezTo>
                                  <a:pt x="0" y="154"/>
                                  <a:pt x="0" y="154"/>
                                  <a:pt x="0" y="154"/>
                                </a:cubicBezTo>
                                <a:cubicBezTo>
                                  <a:pt x="25" y="114"/>
                                  <a:pt x="71" y="106"/>
                                  <a:pt x="105" y="106"/>
                                </a:cubicBezTo>
                                <a:cubicBezTo>
                                  <a:pt x="129" y="106"/>
                                  <a:pt x="146" y="110"/>
                                  <a:pt x="146" y="110"/>
                                </a:cubicBezTo>
                                <a:cubicBezTo>
                                  <a:pt x="163" y="26"/>
                                  <a:pt x="243" y="24"/>
                                  <a:pt x="252" y="24"/>
                                </a:cubicBezTo>
                                <a:cubicBezTo>
                                  <a:pt x="253" y="24"/>
                                  <a:pt x="253" y="24"/>
                                  <a:pt x="253" y="24"/>
                                </a:cubicBezTo>
                                <a:cubicBezTo>
                                  <a:pt x="251" y="0"/>
                                  <a:pt x="251" y="0"/>
                                  <a:pt x="251" y="0"/>
                                </a:cubicBezTo>
                                <a:cubicBezTo>
                                  <a:pt x="249" y="0"/>
                                  <a:pt x="248" y="0"/>
                                  <a:pt x="24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15">
                          <a:extLst>
                            <a:ext uri="{FF2B5EF4-FFF2-40B4-BE49-F238E27FC236}">
                              <a16:creationId xmlns:a16="http://schemas.microsoft.com/office/drawing/2014/main" id="{7CCA026C-CA9C-4C74-B829-7A123F29CB9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25825" y="1698625"/>
                            <a:ext cx="1082675" cy="747713"/>
                          </a:xfrm>
                          <a:custGeom>
                            <a:avLst/>
                            <a:gdLst>
                              <a:gd name="T0" fmla="*/ 6 w 255"/>
                              <a:gd name="T1" fmla="*/ 0 h 176"/>
                              <a:gd name="T2" fmla="*/ 0 w 255"/>
                              <a:gd name="T3" fmla="*/ 12 h 176"/>
                              <a:gd name="T4" fmla="*/ 59 w 255"/>
                              <a:gd name="T5" fmla="*/ 147 h 176"/>
                              <a:gd name="T6" fmla="*/ 130 w 255"/>
                              <a:gd name="T7" fmla="*/ 129 h 176"/>
                              <a:gd name="T8" fmla="*/ 215 w 255"/>
                              <a:gd name="T9" fmla="*/ 173 h 176"/>
                              <a:gd name="T10" fmla="*/ 255 w 255"/>
                              <a:gd name="T11" fmla="*/ 176 h 176"/>
                              <a:gd name="T12" fmla="*/ 255 w 255"/>
                              <a:gd name="T13" fmla="*/ 160 h 176"/>
                              <a:gd name="T14" fmla="*/ 252 w 255"/>
                              <a:gd name="T15" fmla="*/ 160 h 176"/>
                              <a:gd name="T16" fmla="*/ 217 w 255"/>
                              <a:gd name="T17" fmla="*/ 158 h 176"/>
                              <a:gd name="T18" fmla="*/ 131 w 255"/>
                              <a:gd name="T19" fmla="*/ 113 h 176"/>
                              <a:gd name="T20" fmla="*/ 84 w 255"/>
                              <a:gd name="T21" fmla="*/ 121 h 176"/>
                              <a:gd name="T22" fmla="*/ 6 w 255"/>
                              <a:gd name="T23" fmla="*/ 0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55" h="176">
                                <a:moveTo>
                                  <a:pt x="6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05" y="40"/>
                                  <a:pt x="59" y="147"/>
                                  <a:pt x="59" y="147"/>
                                </a:cubicBezTo>
                                <a:cubicBezTo>
                                  <a:pt x="86" y="134"/>
                                  <a:pt x="110" y="129"/>
                                  <a:pt x="130" y="129"/>
                                </a:cubicBezTo>
                                <a:cubicBezTo>
                                  <a:pt x="189" y="129"/>
                                  <a:pt x="215" y="173"/>
                                  <a:pt x="215" y="173"/>
                                </a:cubicBezTo>
                                <a:cubicBezTo>
                                  <a:pt x="255" y="176"/>
                                  <a:pt x="255" y="176"/>
                                  <a:pt x="255" y="176"/>
                                </a:cubicBezTo>
                                <a:cubicBezTo>
                                  <a:pt x="255" y="160"/>
                                  <a:pt x="255" y="160"/>
                                  <a:pt x="255" y="160"/>
                                </a:cubicBezTo>
                                <a:cubicBezTo>
                                  <a:pt x="252" y="160"/>
                                  <a:pt x="252" y="160"/>
                                  <a:pt x="252" y="160"/>
                                </a:cubicBezTo>
                                <a:cubicBezTo>
                                  <a:pt x="217" y="158"/>
                                  <a:pt x="217" y="158"/>
                                  <a:pt x="217" y="158"/>
                                </a:cubicBezTo>
                                <a:cubicBezTo>
                                  <a:pt x="193" y="122"/>
                                  <a:pt x="159" y="113"/>
                                  <a:pt x="131" y="113"/>
                                </a:cubicBezTo>
                                <a:cubicBezTo>
                                  <a:pt x="105" y="113"/>
                                  <a:pt x="84" y="121"/>
                                  <a:pt x="84" y="121"/>
                                </a:cubicBezTo>
                                <a:cubicBezTo>
                                  <a:pt x="102" y="19"/>
                                  <a:pt x="6" y="0"/>
                                  <a:pt x="6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Oval 13">
                          <a:extLst>
                            <a:ext uri="{FF2B5EF4-FFF2-40B4-BE49-F238E27FC236}">
                              <a16:creationId xmlns:a16="http://schemas.microsoft.com/office/drawing/2014/main" id="{829781C9-EFB7-455E-8A6D-97DA6E296AB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47688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Oval 14">
                          <a:extLst>
                            <a:ext uri="{FF2B5EF4-FFF2-40B4-BE49-F238E27FC236}">
                              <a16:creationId xmlns:a16="http://schemas.microsoft.com/office/drawing/2014/main" id="{AF984C76-17A1-4C02-BCF3-86A30AD80CA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Oval 15">
                          <a:extLst>
                            <a:ext uri="{FF2B5EF4-FFF2-40B4-BE49-F238E27FC236}">
                              <a16:creationId xmlns:a16="http://schemas.microsoft.com/office/drawing/2014/main" id="{2015057D-72EA-430A-B94C-9942BE8EED4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262062"/>
                            <a:ext cx="182563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val 16">
                          <a:extLst>
                            <a:ext uri="{FF2B5EF4-FFF2-40B4-BE49-F238E27FC236}">
                              <a16:creationId xmlns:a16="http://schemas.microsoft.com/office/drawing/2014/main" id="{03B48094-AFE5-4F4D-A9B2-23521F4F5C48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21175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val 17">
                          <a:extLst>
                            <a:ext uri="{FF2B5EF4-FFF2-40B4-BE49-F238E27FC236}">
                              <a16:creationId xmlns:a16="http://schemas.microsoft.com/office/drawing/2014/main" id="{4DAF69F1-18B7-45AA-AA97-B0115029947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867150" y="1868487"/>
                            <a:ext cx="182563" cy="18415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Oval 18">
                          <a:extLst>
                            <a:ext uri="{FF2B5EF4-FFF2-40B4-BE49-F238E27FC236}">
                              <a16:creationId xmlns:a16="http://schemas.microsoft.com/office/drawing/2014/main" id="{9F24F946-07C2-4B5E-A743-671883CAA8D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6838" y="1262062"/>
                            <a:ext cx="179388" cy="1778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Oval 19">
                          <a:extLst>
                            <a:ext uri="{FF2B5EF4-FFF2-40B4-BE49-F238E27FC236}">
                              <a16:creationId xmlns:a16="http://schemas.microsoft.com/office/drawing/2014/main" id="{27AA573E-8CD3-46AE-975F-2B6136344C6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917575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Oval 20">
                          <a:extLst>
                            <a:ext uri="{FF2B5EF4-FFF2-40B4-BE49-F238E27FC236}">
                              <a16:creationId xmlns:a16="http://schemas.microsoft.com/office/drawing/2014/main" id="{D6FDA829-CBF0-4BEB-BA19-F869464699F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Oval 21">
                          <a:extLst>
                            <a:ext uri="{FF2B5EF4-FFF2-40B4-BE49-F238E27FC236}">
                              <a16:creationId xmlns:a16="http://schemas.microsoft.com/office/drawing/2014/main" id="{BA0F98A4-81C8-423B-8F90-9145E52E038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Oval 22">
                          <a:extLst>
                            <a:ext uri="{FF2B5EF4-FFF2-40B4-BE49-F238E27FC236}">
                              <a16:creationId xmlns:a16="http://schemas.microsoft.com/office/drawing/2014/main" id="{69051D77-B4FC-4CBC-B0B1-8236EAE6A9C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33788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Oval 23">
                          <a:extLst>
                            <a:ext uri="{FF2B5EF4-FFF2-40B4-BE49-F238E27FC236}">
                              <a16:creationId xmlns:a16="http://schemas.microsoft.com/office/drawing/2014/main" id="{51703CE0-5699-4100-92B0-F4C4777FAF5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092575" y="158432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Oval 24">
                          <a:extLst>
                            <a:ext uri="{FF2B5EF4-FFF2-40B4-BE49-F238E27FC236}">
                              <a16:creationId xmlns:a16="http://schemas.microsoft.com/office/drawing/2014/main" id="{D423D77E-1F81-4E9C-AEB2-CA704061B22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17500" y="1563687"/>
                            <a:ext cx="179388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Oval 25">
                          <a:extLst>
                            <a:ext uri="{FF2B5EF4-FFF2-40B4-BE49-F238E27FC236}">
                              <a16:creationId xmlns:a16="http://schemas.microsoft.com/office/drawing/2014/main" id="{F9E788F8-7174-44B2-B980-279F5609E97F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88988" y="917575"/>
                            <a:ext cx="182563" cy="18256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" name="Rectangle 1"/>
                      <wps:cNvSpPr/>
                      <wps:spPr>
                        <a:xfrm>
                          <a:off x="5621867" y="2463800"/>
                          <a:ext cx="2148840" cy="758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8B0B6C0" id="Group 391" o:spid="_x0000_s1026" alt="first page cover images and designs" style="position:absolute;margin-left:0;margin-top:0;width:611.85pt;height:11in;z-index:251686912;mso-width-percent:1000;mso-height-percent:1000;mso-position-horizontal:center;mso-position-horizontal-relative:page;mso-position-vertical:center;mso-position-vertical-relative:page;mso-width-percent:1000;mso-height-percent:1000" coordsize="77707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">
              <v:rect id="Rectangle 390" o:spid="_x0000_s1027" alt="woman writing while sitting on a mountain" style="position:absolute;left:4328;top:24722;width:51938;height:39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" stroked="f" strokeweight="1pt">
                <v:fill r:id="rId2" o:title="woman writing while sitting on a mountain" recolor="t" rotate="t" type="frame"/>
              </v:rect>
              <v:group id="Group 102" o:spid="_x0000_s1028" style="position:absolute;left:56218;width:21489;height:11155" coordsize="5127,1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247" o:spid="_x0000_s1029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vaxQAAANwAAAAPAAAAZHJzL2Rvd25yZXYueG1sRI9Ba8JA&#10;FITvBf/D8gpeim4UqS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Ds1NvaxQAAANwAAAAP&#10;AAAAAAAAAAAAAAAAAAcCAABkcnMvZG93bnJldi54bWxQSwUGAAAAAAMAAwC3AAAA+QIAAAAA&#10;" filled="f" stroked="f"/>
                <v:rect id="Rectangle 248" o:spid="_x0000_s1030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/>
                <v:rect id="Rectangle 249" o:spid="_x0000_s1031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" filled="f" stroked="f"/>
                <v:rect id="Rectangle 250" o:spid="_x0000_s1032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" filled="f" stroked="f"/>
                <v:rect id="Rectangle 251" o:spid="_x0000_s1033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HDoxgAAANwAAAAPAAAAZHJzL2Rvd25yZXYueG1sRI/dasJA&#10;FITvC77DcgRvSt0otE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iahw6MYAAADcAAAA&#10;DwAAAAAAAAAAAAAAAAAHAgAAZHJzL2Rvd25yZXYueG1sUEsFBgAAAAADAAMAtwAAAPoCAAAAAA==&#10;" filled="f" stroked="f"/>
                <v:rect id="Rectangle 252" o:spid="_x0000_s1034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u6fxQAAANwAAAAPAAAAZHJzL2Rvd25yZXYueG1sRI/dasJA&#10;FITvC77DcoTeFN0YaJ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B5eu6fxQAAANwAAAAP&#10;AAAAAAAAAAAAAAAAAAcCAABkcnMvZG93bnJldi54bWxQSwUGAAAAAAMAAwC3AAAA+QIAAAAA&#10;" filled="f" stroked="f"/>
                <v:rect id="Rectangle 253" o:spid="_x0000_s1035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sE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AWNksExQAAANwAAAAP&#10;AAAAAAAAAAAAAAAAAAcCAABkcnMvZG93bnJldi54bWxQSwUGAAAAAAMAAwC3AAAA+QIAAAAA&#10;" filled="f" stroked="f"/>
                <v:rect id="Rectangle 254" o:spid="_x0000_s1036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9Nw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" filled="f" stroked="f"/>
              </v:group>
              <v:group id="Group 73" o:spid="_x0000_s1037" style="position:absolute;left:40809;top:27008;width:16002;height:7931;flip:x" coordsize="21399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<o:lock v:ext="edit" aspectratio="t"/>
                <v:rect id="Rectangle 86" o:spid="_x0000_s1038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87" o:spid="_x0000_s1039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 filled="f" stroked="f"/>
                <v:rect id="Rectangle 88" o:spid="_x0000_s1040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 filled="f" stroked="f"/>
                <v:rect id="Rectangle 89" o:spid="_x0000_s1041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90" o:spid="_x0000_s1042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/>
                <v:rect id="Rectangle 91" o:spid="_x0000_s1043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<v:rect id="Rectangle 92" o:spid="_x0000_s1044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93" o:spid="_x0000_s1045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 filled="f" stroked="f"/>
                <v:rect id="Rectangle 94" o:spid="_x0000_s1046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/>
                <v:rect id="Rectangle 95" o:spid="_x0000_s1047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</v:group>
              <v:group id="Group 102" o:spid="_x0000_s1048" style="position:absolute;top:64008;width:2609;height:36576" coordsize="5127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o:lock v:ext="edit" aspectratio="t"/>
                <v:rect id="Rectangle 52" o:spid="_x0000_s1049" style="position:absolute;top:41989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/>
                <v:rect id="Rectangle 53" o:spid="_x0000_s1050" style="position:absolute;top:40243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Co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Gm00KjEAAAA2wAAAA8A&#10;AAAAAAAAAAAAAAAABwIAAGRycy9kb3ducmV2LnhtbFBLBQYAAAAAAwADALcAAAD4AgAAAAA=&#10;" filled="f" stroked="f"/>
                <v:rect id="Rectangle 54" o:spid="_x0000_s1051" style="position:absolute;top:3846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/>
                <v:rect id="Rectangle 55" o:spid="_x0000_s1052" style="position:absolute;top:3671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      <v:rect id="Rectangle 56" o:spid="_x0000_s1053" style="position:absolute;top:34972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<v:rect id="Rectangle 57" o:spid="_x0000_s1054" style="position:absolute;top:33242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/>
                <v:rect id="Rectangle 58" o:spid="_x0000_s1055" style="position:absolute;top:31496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ELZ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BnEELZwgAAANsAAAAPAAAA&#10;AAAAAAAAAAAAAAcCAABkcnMvZG93bnJldi54bWxQSwUGAAAAAAMAAwC3AAAA9gIAAAAA&#10;" filled="f" stroked="f"/>
                <v:rect id="Rectangle 59" o:spid="_x0000_s1056" style="position:absolute;top:2971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/>
                <v:rect id="Rectangle 60" o:spid="_x0000_s1057" style="position:absolute;top:2797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/>
                <v:rect id="Rectangle 61" o:spid="_x0000_s1058" style="position:absolute;top:26225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<v:rect id="Rectangle 62" o:spid="_x0000_s1059" style="position:absolute;top:24495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+O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3A75fwA+ThBwAA//8DAFBLAQItABQABgAIAAAAIQDb4fbL7gAAAIUBAAATAAAAAAAAAAAA&#10;AAAAAAAAAABbQ29udGVudF9UeXBlc10ueG1sUEsBAi0AFAAGAAgAAAAhAFr0LFu/AAAAFQEAAAsA&#10;AAAAAAAAAAAAAAAAHwEAAF9yZWxzLy5yZWxzUEsBAi0AFAAGAAgAAAAhAMiUv47EAAAA2wAAAA8A&#10;AAAAAAAAAAAAAAAABwIAAGRycy9kb3ducmV2LnhtbFBLBQYAAAAAAwADALcAAAD4AgAAAAA=&#10;" filled="f" stroked="f"/>
                <v:rect id="Rectangle 63" o:spid="_x0000_s1060" style="position:absolute;top:22748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  <v:rect id="Rectangle 64" o:spid="_x0000_s1061" style="position:absolute;top:21018;width:5127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<v:rect id="Rectangle 65" o:spid="_x0000_s1062" style="position:absolute;top:1922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f6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BHfSf6xQAAANsAAAAP&#10;AAAAAAAAAAAAAAAAAAcCAABkcnMvZG93bnJldi54bWxQSwUGAAAAAAMAAwC3AAAA+QIAAAAA&#10;" filled="f" stroked="f"/>
                <v:rect id="Rectangle 66" o:spid="_x0000_s1063" style="position:absolute;top:1749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" filled="f" stroked="f"/>
                <v:rect id="Rectangle 67" o:spid="_x0000_s1064" style="position:absolute;top:15748;width:512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/>
                <v:rect id="Rectangle 68" o:spid="_x0000_s1065" style="position:absolute;top:14001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/>
                <v:rect id="Rectangle 69" o:spid="_x0000_s1066" style="position:absolute;top:12271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<v:rect id="Rectangle 70" o:spid="_x0000_s1067" style="position:absolute;top:10477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/>
                <v:rect id="Rectangle 71" o:spid="_x0000_s1068" style="position:absolute;top:8747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<v:rect id="Rectangle 72" o:spid="_x0000_s1069" style="position:absolute;top:700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4GMOty/hB8j0HwAA//8DAFBLAQItABQABgAIAAAAIQDb4fbL7gAAAIUBAAATAAAAAAAAAAAA&#10;AAAAAAAAAABbQ29udGVudF9UeXBlc10ueG1sUEsBAi0AFAAGAAgAAAAhAFr0LFu/AAAAFQEAAAsA&#10;AAAAAAAAAAAAAAAAHwEAAF9yZWxzLy5yZWxzUEsBAi0AFAAGAAgAAAAhAE1NKVPEAAAA2wAAAA8A&#10;AAAAAAAAAAAAAAAABwIAAGRycy9kb3ducmV2LnhtbFBLBQYAAAAAAwADALcAAAD4AgAAAAA=&#10;" filled="f" stroked="f"/>
                <v:rect id="Rectangle 73" o:spid="_x0000_s1070" style="position:absolute;top:5254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/>
                <v:rect id="Rectangle 74" o:spid="_x0000_s1071" style="position:absolute;top:3524;width:51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S8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K3oFLzEAAAA2wAAAA8A&#10;AAAAAAAAAAAAAAAABwIAAGRycy9kb3ducmV2LnhtbFBLBQYAAAAAAwADALcAAAD4AgAAAAA=&#10;" filled="f" stroked="f"/>
                <v:rect id="Rectangle 75" o:spid="_x0000_s1072" style="position:absolute;top:1730;width:512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/>
                <v:rect id="Rectangle 76" o:spid="_x0000_s1073" style="position:absolute;width:51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/>
              </v:group>
              <v:group id="Group 30" o:spid="_x0000_s1074" style="position:absolute;left:18288;top:69257;width:41148;height:30536" coordsize="4508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o:lock v:ext="edit" aspectratio="t"/>
                <v:shape id="Freeform 5" o:spid="_x0000_s1075" style="position:absolute;left:10271;width:24923;height:24939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<o:lock v:ext="edit" verticies="t"/>
                </v:shape>
                <v:shape id="Freeform 6" o:spid="_x0000_s1076" style="position:absolute;left:15414;top:22606;width:7049;height:6238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 path="m104,130c50,45,50,45,50,45v26,11,61,22,98,26c148,130,148,130,148,130v-44,,-44,,-44,m,c95,147,95,147,95,147v71,,71,,71,c166,55,166,55,166,55v,,,,,c90,51,25,15,6,3,2,1,,,,e" filled="f" stroked="f">
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<o:lock v:ext="edit" verticies="t"/>
                </v:shape>
                <v:shape id="Freeform 7" o:spid="_x0000_s1077" style="position:absolute;left:23050;top:22606;width:7001;height:6238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 path="m17,130v,-59,,-59,,-59c55,67,89,56,116,45,61,130,61,130,61,130v-44,,-44,,-44,m165,v,,-3,2,-9,5c133,19,71,51,,55v,,,,,c,147,,147,,147v70,,70,,70,c165,,165,,165,e" filled="f" stroked="f">
                  <v:path arrowok="t" o:connecttype="custom" o:connectlocs="72130,551738;72130,301334;492183,190986;258820,551738;72130,551738;700088,0;661901,21221;0,233427;0,233427;0,623888;297007,623888;700088,0" o:connectangles="0,0,0,0,0,0,0,0,0,0,0,0"/>
                  <o:lock v:ext="edit" verticies="t"/>
                </v:shape>
                <v:shape id="Freeform 8" o:spid="_x0000_s1078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 path="m45,244l45,48r329,l374,244r-329,xm422,r-8,l227,,190,,,,,289r422,l422,x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shape id="Freeform 9" o:spid="_x0000_s1079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 path="m45,244l45,48r329,l374,244r-329,m422,r-8,l227,,190,,,,,289r422,l422,e" filled="f" stroked="f">
                  <v:path arrowok="t" o:connecttype="custom" o:connectlocs="71438,387350;71438,76200;593725,76200;593725,387350;71438,387350;669925,0;657225,0;360363,0;301625,0;0,0;0,458788;669925,458788;669925,0" o:connectangles="0,0,0,0,0,0,0,0,0,0,0,0,0"/>
                  <o:lock v:ext="edit" verticies="t"/>
                </v:shape>
                <v:rect id="Rectangle 7" o:spid="_x0000_s1080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<v:rect id="Rectangle 8" o:spid="_x0000_s1081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  <v:shape id="Freeform 12" o:spid="_x0000_s1082" style="position:absolute;left:12350;top:1651;width:6842;height:21891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 path="m147,c124,9,124,9,124,9v-124,322,,485,9,496c134,505,134,505,134,505v5,2,5,2,5,2c161,515,161,515,161,515,14,296,147,,147,e" filled="f" stroked="f">
                  <v:path arrowok="t" o:connecttype="custom" o:connectlocs="624716,0;526972,38257;565219,2146655;569469,2146655;590718,2155157;684213,2189163;624716,0" o:connectangles="0,0,0,0,0,0,0"/>
                </v:shape>
                <v:shape id="Freeform 13" o:spid="_x0000_s1083" style="position:absolute;left:26273;top:1651;width:6794;height:21891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 path="m14,c14,,147,296,,515v21,-8,21,-8,21,-8c27,505,27,505,27,505v,,1,,1,c37,493,160,330,37,9,14,,14,,14,e" filled="f" stroked="f">
                  <v:path arrowok="t" o:connecttype="custom" o:connectlocs="59452,0;0,2189163;89178,2155157;114657,2146655;118904,2146655;157123,38257;59452,0" o:connectangles="0,0,0,0,0,0,0"/>
                </v:shape>
                <v:shape id="Freeform 14" o:spid="_x0000_s1084" style="position:absolute;top:15541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 path="m246,c161,,133,81,133,81,116,77,101,75,88,75,22,75,,121,,121v,33,,33,,33c25,114,71,106,105,106v24,,41,4,41,4c163,26,243,24,252,24v1,,1,,1,c251,,251,,251,v-2,,-3,,-5,e" filled="f" stroked="f">
                  <v:path arrowok="t" o:connecttype="custom" o:connectlocs="1043458,0;564146,344849;373270,319304;0,515144;0,655638;445378,451283;619288,468313;1068908,102177;1073150,102177;1064667,0;1043458,0" o:connectangles="0,0,0,0,0,0,0,0,0,0,0"/>
                </v:shape>
                <v:shape id="Freeform 15" o:spid="_x0000_s1085" style="position:absolute;left:34258;top:16986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 path="m6,c,12,,12,,12,105,40,59,147,59,147v27,-13,51,-18,71,-18c189,129,215,173,215,173v40,3,40,3,40,3c255,160,255,160,255,160v-3,,-3,,-3,c217,158,217,158,217,158,193,122,159,113,131,113v-26,,-47,8,-47,8c102,19,6,,6,e" filled="f" stroked="f">
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</v:shape>
                <v:oval id="Oval 13" o:spid="_x0000_s1086" style="position:absolute;left:5476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 filled="f" stroked="f"/>
                <v:oval id="Oval 14" o:spid="_x0000_s1087" style="position:absolute;left:3867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 filled="f" stroked="f"/>
                <v:oval id="Oval 15" o:spid="_x0000_s1088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<v:oval id="Oval 16" o:spid="_x0000_s1089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<v:oval id="Oval 17" o:spid="_x0000_s1090" style="position:absolute;left:3867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 filled="f" stroked="f"/>
                <v:oval id="Oval 18" o:spid="_x0000_s1091" style="position:absolute;left:968;top:12620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 filled="f" stroked="f"/>
                <v:oval id="Oval 19" o:spid="_x0000_s1092" style="position:absolute;left:3175;top:9175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 filled="f" stroked="f"/>
                <v:oval id="Oval 20" o:spid="_x0000_s1093" style="position:absolute;left:36337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 filled="f" stroked="f"/>
                <v:oval id="Oval 21" o:spid="_x0000_s1094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<v:oval id="Oval 22" o:spid="_x0000_s1095" style="position:absolute;left:36337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 filled="f" stroked="f"/>
                <v:oval id="Oval 23" o:spid="_x0000_s1096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  <v:oval id="Oval 24" o:spid="_x0000_s1097" style="position:absolute;left:3175;top:1563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 filled="f" stroked="f"/>
                <v:oval id="Oval 25" o:spid="_x0000_s1098" style="position:absolute;left:7889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 filled="f" stroked="f"/>
              </v:group>
              <v:rect id="Rectangle 1" o:spid="_x0000_s1099" style="position:absolute;left:56218;top:24638;width:21489;height:75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cade4 [3204]" stroked="f" strokeweight="1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1433" w14:textId="77777777" w:rsidR="002D2DDF" w:rsidRDefault="002D2D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A84B" w14:textId="6D1655E6" w:rsidR="002D2DDF" w:rsidRDefault="002D2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25DB"/>
    <w:multiLevelType w:val="multilevel"/>
    <w:tmpl w:val="6EFE6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single"/>
      </w:rPr>
    </w:lvl>
  </w:abstractNum>
  <w:num w:numId="1" w16cid:durableId="202620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25"/>
    <w:rsid w:val="0001482E"/>
    <w:rsid w:val="00022D18"/>
    <w:rsid w:val="00023683"/>
    <w:rsid w:val="000569DC"/>
    <w:rsid w:val="00060FB5"/>
    <w:rsid w:val="000629E9"/>
    <w:rsid w:val="0008209F"/>
    <w:rsid w:val="00083425"/>
    <w:rsid w:val="00086101"/>
    <w:rsid w:val="00086702"/>
    <w:rsid w:val="00090C60"/>
    <w:rsid w:val="00091ED5"/>
    <w:rsid w:val="0009531F"/>
    <w:rsid w:val="000A1701"/>
    <w:rsid w:val="000A5055"/>
    <w:rsid w:val="000B0580"/>
    <w:rsid w:val="000B3289"/>
    <w:rsid w:val="000B7C68"/>
    <w:rsid w:val="000C32A4"/>
    <w:rsid w:val="000C7B6F"/>
    <w:rsid w:val="000D5FAD"/>
    <w:rsid w:val="000E018D"/>
    <w:rsid w:val="000E30FE"/>
    <w:rsid w:val="000F54CF"/>
    <w:rsid w:val="001239CE"/>
    <w:rsid w:val="0012525B"/>
    <w:rsid w:val="00134869"/>
    <w:rsid w:val="00142716"/>
    <w:rsid w:val="001434A1"/>
    <w:rsid w:val="001476DC"/>
    <w:rsid w:val="001622F1"/>
    <w:rsid w:val="001815D2"/>
    <w:rsid w:val="0018361D"/>
    <w:rsid w:val="00190138"/>
    <w:rsid w:val="00192146"/>
    <w:rsid w:val="00196E98"/>
    <w:rsid w:val="001971C5"/>
    <w:rsid w:val="00197F89"/>
    <w:rsid w:val="001A733F"/>
    <w:rsid w:val="001E09E4"/>
    <w:rsid w:val="001E356C"/>
    <w:rsid w:val="001F4BCB"/>
    <w:rsid w:val="00211DA2"/>
    <w:rsid w:val="002138A2"/>
    <w:rsid w:val="00216516"/>
    <w:rsid w:val="002264D6"/>
    <w:rsid w:val="00233096"/>
    <w:rsid w:val="00253A5C"/>
    <w:rsid w:val="002618B0"/>
    <w:rsid w:val="002641A3"/>
    <w:rsid w:val="002805D1"/>
    <w:rsid w:val="002A19FC"/>
    <w:rsid w:val="002A3CC9"/>
    <w:rsid w:val="002A767A"/>
    <w:rsid w:val="002D1B70"/>
    <w:rsid w:val="002D2DDF"/>
    <w:rsid w:val="002D5085"/>
    <w:rsid w:val="002E66F7"/>
    <w:rsid w:val="002E6DD9"/>
    <w:rsid w:val="002E6E8B"/>
    <w:rsid w:val="00300659"/>
    <w:rsid w:val="0031374A"/>
    <w:rsid w:val="00320085"/>
    <w:rsid w:val="0032237C"/>
    <w:rsid w:val="003312BE"/>
    <w:rsid w:val="003434D5"/>
    <w:rsid w:val="0035316E"/>
    <w:rsid w:val="00364A4B"/>
    <w:rsid w:val="00372851"/>
    <w:rsid w:val="003750FA"/>
    <w:rsid w:val="00377B55"/>
    <w:rsid w:val="00382BBF"/>
    <w:rsid w:val="003840AB"/>
    <w:rsid w:val="003A23E4"/>
    <w:rsid w:val="003B1050"/>
    <w:rsid w:val="003C3657"/>
    <w:rsid w:val="003E0A1F"/>
    <w:rsid w:val="003E1213"/>
    <w:rsid w:val="003E3D56"/>
    <w:rsid w:val="003F75A6"/>
    <w:rsid w:val="004046D7"/>
    <w:rsid w:val="00450BFB"/>
    <w:rsid w:val="0045234D"/>
    <w:rsid w:val="00463223"/>
    <w:rsid w:val="0047031F"/>
    <w:rsid w:val="004705CA"/>
    <w:rsid w:val="004730BA"/>
    <w:rsid w:val="004805FB"/>
    <w:rsid w:val="00495D8A"/>
    <w:rsid w:val="004A2A89"/>
    <w:rsid w:val="004A2B74"/>
    <w:rsid w:val="004B2DFE"/>
    <w:rsid w:val="004B46CB"/>
    <w:rsid w:val="004C2465"/>
    <w:rsid w:val="004C446F"/>
    <w:rsid w:val="004D5ECB"/>
    <w:rsid w:val="004D7C37"/>
    <w:rsid w:val="004E0027"/>
    <w:rsid w:val="004E1FE3"/>
    <w:rsid w:val="004E6F6A"/>
    <w:rsid w:val="004F16EC"/>
    <w:rsid w:val="004F3B96"/>
    <w:rsid w:val="004F52A9"/>
    <w:rsid w:val="004F6896"/>
    <w:rsid w:val="00500CAD"/>
    <w:rsid w:val="00510E1A"/>
    <w:rsid w:val="00510E24"/>
    <w:rsid w:val="0053280E"/>
    <w:rsid w:val="00552FCC"/>
    <w:rsid w:val="00561657"/>
    <w:rsid w:val="00562C55"/>
    <w:rsid w:val="00581F9F"/>
    <w:rsid w:val="00590C79"/>
    <w:rsid w:val="00592C02"/>
    <w:rsid w:val="0059701C"/>
    <w:rsid w:val="005A5B34"/>
    <w:rsid w:val="005A76DC"/>
    <w:rsid w:val="005B6E60"/>
    <w:rsid w:val="005C19F6"/>
    <w:rsid w:val="005C5DA9"/>
    <w:rsid w:val="005E55CE"/>
    <w:rsid w:val="005E7144"/>
    <w:rsid w:val="005F6746"/>
    <w:rsid w:val="00617697"/>
    <w:rsid w:val="0062123A"/>
    <w:rsid w:val="006224D8"/>
    <w:rsid w:val="00633CE5"/>
    <w:rsid w:val="0063730C"/>
    <w:rsid w:val="0066525D"/>
    <w:rsid w:val="00685250"/>
    <w:rsid w:val="006B6402"/>
    <w:rsid w:val="006C1AD8"/>
    <w:rsid w:val="006C3FFE"/>
    <w:rsid w:val="006E3A2D"/>
    <w:rsid w:val="006E5A90"/>
    <w:rsid w:val="0071553D"/>
    <w:rsid w:val="00715B7C"/>
    <w:rsid w:val="007217F5"/>
    <w:rsid w:val="00734E26"/>
    <w:rsid w:val="00743BED"/>
    <w:rsid w:val="00750414"/>
    <w:rsid w:val="007537C0"/>
    <w:rsid w:val="00755B84"/>
    <w:rsid w:val="00762D0A"/>
    <w:rsid w:val="00763D29"/>
    <w:rsid w:val="00773B63"/>
    <w:rsid w:val="00780420"/>
    <w:rsid w:val="007A4516"/>
    <w:rsid w:val="007A7D3D"/>
    <w:rsid w:val="007B02D4"/>
    <w:rsid w:val="007B4958"/>
    <w:rsid w:val="007C4E1B"/>
    <w:rsid w:val="007D3205"/>
    <w:rsid w:val="007E762E"/>
    <w:rsid w:val="008004A9"/>
    <w:rsid w:val="008016ED"/>
    <w:rsid w:val="00802898"/>
    <w:rsid w:val="0080665D"/>
    <w:rsid w:val="008114EF"/>
    <w:rsid w:val="00814963"/>
    <w:rsid w:val="00815DC3"/>
    <w:rsid w:val="00817DA5"/>
    <w:rsid w:val="00826B12"/>
    <w:rsid w:val="0082720A"/>
    <w:rsid w:val="00836192"/>
    <w:rsid w:val="00836FAC"/>
    <w:rsid w:val="00843832"/>
    <w:rsid w:val="00857149"/>
    <w:rsid w:val="00870679"/>
    <w:rsid w:val="00875386"/>
    <w:rsid w:val="00890A94"/>
    <w:rsid w:val="008916A4"/>
    <w:rsid w:val="008951CC"/>
    <w:rsid w:val="00897E9B"/>
    <w:rsid w:val="008A7209"/>
    <w:rsid w:val="008B4A7B"/>
    <w:rsid w:val="008B5618"/>
    <w:rsid w:val="008C14AB"/>
    <w:rsid w:val="008C4105"/>
    <w:rsid w:val="008C4CDB"/>
    <w:rsid w:val="008E2B6D"/>
    <w:rsid w:val="008E4044"/>
    <w:rsid w:val="008F1543"/>
    <w:rsid w:val="008F7A7F"/>
    <w:rsid w:val="009151F1"/>
    <w:rsid w:val="00930D68"/>
    <w:rsid w:val="0093616D"/>
    <w:rsid w:val="00936EE2"/>
    <w:rsid w:val="009564A9"/>
    <w:rsid w:val="00962F63"/>
    <w:rsid w:val="0098641B"/>
    <w:rsid w:val="009A49D3"/>
    <w:rsid w:val="009B5627"/>
    <w:rsid w:val="009D2A25"/>
    <w:rsid w:val="009D37D7"/>
    <w:rsid w:val="009D672A"/>
    <w:rsid w:val="009E09A8"/>
    <w:rsid w:val="009F0607"/>
    <w:rsid w:val="00A2173B"/>
    <w:rsid w:val="00A23C9E"/>
    <w:rsid w:val="00A26000"/>
    <w:rsid w:val="00A27205"/>
    <w:rsid w:val="00A447AC"/>
    <w:rsid w:val="00A51F69"/>
    <w:rsid w:val="00A66D61"/>
    <w:rsid w:val="00A735DE"/>
    <w:rsid w:val="00A97085"/>
    <w:rsid w:val="00AA0591"/>
    <w:rsid w:val="00AA4539"/>
    <w:rsid w:val="00AB272D"/>
    <w:rsid w:val="00AB464A"/>
    <w:rsid w:val="00AC41E9"/>
    <w:rsid w:val="00AC5FD9"/>
    <w:rsid w:val="00AD0508"/>
    <w:rsid w:val="00AD4C5E"/>
    <w:rsid w:val="00AE09C9"/>
    <w:rsid w:val="00AE4BDB"/>
    <w:rsid w:val="00AF6F73"/>
    <w:rsid w:val="00B10E5C"/>
    <w:rsid w:val="00B161C4"/>
    <w:rsid w:val="00B20A41"/>
    <w:rsid w:val="00B30335"/>
    <w:rsid w:val="00B42643"/>
    <w:rsid w:val="00B45019"/>
    <w:rsid w:val="00B47308"/>
    <w:rsid w:val="00B650EA"/>
    <w:rsid w:val="00B67D2F"/>
    <w:rsid w:val="00B769A9"/>
    <w:rsid w:val="00B77EA3"/>
    <w:rsid w:val="00B836BB"/>
    <w:rsid w:val="00B93ADF"/>
    <w:rsid w:val="00BA505A"/>
    <w:rsid w:val="00BB24CD"/>
    <w:rsid w:val="00BB53CD"/>
    <w:rsid w:val="00BC5298"/>
    <w:rsid w:val="00BC5661"/>
    <w:rsid w:val="00BD5CD7"/>
    <w:rsid w:val="00BF1BE4"/>
    <w:rsid w:val="00C1483F"/>
    <w:rsid w:val="00C15CF3"/>
    <w:rsid w:val="00C160F9"/>
    <w:rsid w:val="00C2123C"/>
    <w:rsid w:val="00C278AC"/>
    <w:rsid w:val="00C31F75"/>
    <w:rsid w:val="00C4581A"/>
    <w:rsid w:val="00C503B3"/>
    <w:rsid w:val="00C70A8D"/>
    <w:rsid w:val="00C714EB"/>
    <w:rsid w:val="00C74797"/>
    <w:rsid w:val="00C86438"/>
    <w:rsid w:val="00C96ED5"/>
    <w:rsid w:val="00CA3436"/>
    <w:rsid w:val="00CC117E"/>
    <w:rsid w:val="00CC5FC3"/>
    <w:rsid w:val="00CC7A1E"/>
    <w:rsid w:val="00CD2F3D"/>
    <w:rsid w:val="00CE09B6"/>
    <w:rsid w:val="00D00292"/>
    <w:rsid w:val="00D00B44"/>
    <w:rsid w:val="00D13C70"/>
    <w:rsid w:val="00D16442"/>
    <w:rsid w:val="00D43539"/>
    <w:rsid w:val="00D45D40"/>
    <w:rsid w:val="00D505D6"/>
    <w:rsid w:val="00D63BCE"/>
    <w:rsid w:val="00D70FE0"/>
    <w:rsid w:val="00D841D0"/>
    <w:rsid w:val="00D8679C"/>
    <w:rsid w:val="00D97B70"/>
    <w:rsid w:val="00DA3E92"/>
    <w:rsid w:val="00DB003F"/>
    <w:rsid w:val="00DC72E3"/>
    <w:rsid w:val="00DD2514"/>
    <w:rsid w:val="00DD7361"/>
    <w:rsid w:val="00DE0216"/>
    <w:rsid w:val="00DE1352"/>
    <w:rsid w:val="00E01188"/>
    <w:rsid w:val="00E045B7"/>
    <w:rsid w:val="00E11701"/>
    <w:rsid w:val="00E30B82"/>
    <w:rsid w:val="00E55D74"/>
    <w:rsid w:val="00E64FD4"/>
    <w:rsid w:val="00E84A07"/>
    <w:rsid w:val="00E93774"/>
    <w:rsid w:val="00E9597B"/>
    <w:rsid w:val="00EA50F5"/>
    <w:rsid w:val="00EB2D81"/>
    <w:rsid w:val="00EE268C"/>
    <w:rsid w:val="00F106EC"/>
    <w:rsid w:val="00F40CC8"/>
    <w:rsid w:val="00F41A0F"/>
    <w:rsid w:val="00F51878"/>
    <w:rsid w:val="00F65F06"/>
    <w:rsid w:val="00F67F48"/>
    <w:rsid w:val="00F91DA2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BD27C"/>
  <w14:defaultImageDpi w14:val="32767"/>
  <w15:chartTrackingRefBased/>
  <w15:docId w15:val="{92775029-151C-4B6D-AA93-300F9CFE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1CADE4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1CADE4" w:themeColor="accent1"/>
        <w:left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1CADE4" w:themeColor="accent1"/>
        <w:left w:val="dotted" w:sz="6" w:space="2" w:color="1CADE4" w:themeColor="accent1"/>
      </w:pBdr>
      <w:spacing w:before="300" w:after="0"/>
      <w:outlineLvl w:val="3"/>
    </w:pPr>
    <w:rPr>
      <w:caps/>
      <w:color w:val="1481AB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1CADE4" w:themeColor="accent1"/>
      </w:pBdr>
      <w:spacing w:before="300" w:after="0"/>
      <w:outlineLvl w:val="4"/>
    </w:pPr>
    <w:rPr>
      <w:caps/>
      <w:color w:val="1481AB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1CADE4" w:themeColor="accent1"/>
      </w:pBdr>
      <w:spacing w:before="300" w:after="0"/>
      <w:outlineLvl w:val="5"/>
    </w:pPr>
    <w:rPr>
      <w:caps/>
      <w:color w:val="1481AB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1481AB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2683C6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2683C6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1CADE4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1481A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0D5571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1CADE4" w:themeColor="accent1"/>
        <w:left w:val="single" w:sz="4" w:space="10" w:color="1CADE4" w:themeColor="accent1"/>
      </w:pBdr>
      <w:spacing w:after="0"/>
      <w:ind w:left="1296" w:right="1152"/>
      <w:jc w:val="both"/>
    </w:pPr>
    <w:rPr>
      <w:i/>
      <w:iCs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1CADE4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0D5571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1CADE4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2683C6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7.gi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gif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gi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gif"/><Relationship Id="rId20" Type="http://schemas.openxmlformats.org/officeDocument/2006/relationships/image" Target="media/image9.gi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3.gif"/><Relationship Id="rId5" Type="http://schemas.openxmlformats.org/officeDocument/2006/relationships/numbering" Target="numbering.xml"/><Relationship Id="rId15" Type="http://schemas.openxmlformats.org/officeDocument/2006/relationships/image" Target="media/image4.gif"/><Relationship Id="rId23" Type="http://schemas.openxmlformats.org/officeDocument/2006/relationships/image" Target="media/image12.png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8.gi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gif"/><Relationship Id="rId22" Type="http://schemas.openxmlformats.org/officeDocument/2006/relationships/image" Target="media/image11.gif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\AppData\Local\Microsoft\Office\16.0\DTS\en-US%7b178D73BB-3B98-44EF-9B85-146B9B090EA7%7d\%7b6C8C9694-B770-4B2E-8458-00819103D7A0%7dtf22618618_win32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E91B86-8DDE-46BD-91F6-613944CA2A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D6E96-7F2F-4BF6-96E5-092A4FF07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5D6CD-424A-45B8-9E13-0180CE70E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F3C714-A796-4127-A6E6-03F54C70DC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{6C8C9694-B770-4B2E-8458-00819103D7A0}tf22618618_win32.dotx</Template>
  <TotalTime>952</TotalTime>
  <Pages>6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Narpati</dc:creator>
  <cp:keywords/>
  <dc:description/>
  <cp:lastModifiedBy>Jason Narpati</cp:lastModifiedBy>
  <cp:revision>157</cp:revision>
  <cp:lastPrinted>2024-12-31T18:30:00Z</cp:lastPrinted>
  <dcterms:created xsi:type="dcterms:W3CDTF">2022-11-08T06:49:00Z</dcterms:created>
  <dcterms:modified xsi:type="dcterms:W3CDTF">2024-12-31T18:31:00Z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